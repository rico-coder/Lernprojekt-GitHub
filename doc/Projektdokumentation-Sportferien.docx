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  <w:lang w:val="de-CH"/>
        </w:rPr>
        <w:id w:val="535397604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793E9061" w14:textId="3B8401B2" w:rsidR="00A47787" w:rsidRPr="008F67F5" w:rsidRDefault="00A47787" w:rsidP="00682FA2">
          <w:pPr>
            <w:pStyle w:val="NoSpacing"/>
            <w:rPr>
              <w:sz w:val="2"/>
              <w:lang w:val="de-CH"/>
            </w:rPr>
          </w:pPr>
          <w:r w:rsidRPr="008F67F5">
            <w:rPr>
              <w:lang w:val="de-CH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484B44D3" wp14:editId="0A9C2A5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lang w:val="de-CH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F201BC4" w14:textId="1BB51B05" w:rsidR="00A47787" w:rsidRPr="008F67F5" w:rsidRDefault="00C01940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de-CH"/>
                                      </w:rPr>
                                    </w:pPr>
                                    <w:r w:rsidRPr="008F67F5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de-CH"/>
                                      </w:rPr>
                                      <w:t>Sportferien-projekt</w:t>
                                    </w:r>
                                  </w:p>
                                </w:sdtContent>
                              </w:sdt>
                              <w:p w14:paraId="3C172DC1" w14:textId="77777777" w:rsidR="008F67F5" w:rsidRDefault="00000000" w:rsidP="00C01940">
                                <w:pPr>
                                  <w:pStyle w:val="NoSpacing"/>
                                  <w:spacing w:before="120"/>
                                  <w:rPr>
                                    <w:lang w:val="de-CH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44"/>
                                      <w:szCs w:val="44"/>
                                      <w:lang w:val="de-CH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01940" w:rsidRPr="008F67F5">
                                      <w:rPr>
                                        <w:color w:val="156082" w:themeColor="accent1"/>
                                        <w:sz w:val="44"/>
                                        <w:szCs w:val="44"/>
                                        <w:lang w:val="de-CH"/>
                                      </w:rPr>
                                      <w:t>Notenübersicht</w:t>
                                    </w:r>
                                  </w:sdtContent>
                                </w:sdt>
                              </w:p>
                              <w:p w14:paraId="554E5657" w14:textId="15E98EC7" w:rsidR="008F67F5" w:rsidRPr="008F67F5" w:rsidRDefault="008F67F5" w:rsidP="00C01940">
                                <w:pPr>
                                  <w:pStyle w:val="NoSpacing"/>
                                  <w:spacing w:before="120"/>
                                  <w:rPr>
                                    <w:lang w:val="de-CH"/>
                                  </w:rPr>
                                </w:pPr>
                                <w:r w:rsidRPr="008F67F5">
                                  <w:rPr>
                                    <w:sz w:val="24"/>
                                    <w:szCs w:val="24"/>
                                    <w:lang w:val="de-CH"/>
                                  </w:rPr>
                                  <w:t>03.02.2026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84B44D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5619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lang w:val="de-CH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F201BC4" w14:textId="1BB51B05" w:rsidR="00A47787" w:rsidRPr="008F67F5" w:rsidRDefault="00C01940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de-CH"/>
                                </w:rPr>
                              </w:pPr>
                              <w:r w:rsidRPr="008F67F5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de-CH"/>
                                </w:rPr>
                                <w:t>Sportferien-projekt</w:t>
                              </w:r>
                            </w:p>
                          </w:sdtContent>
                        </w:sdt>
                        <w:p w14:paraId="3C172DC1" w14:textId="77777777" w:rsidR="008F67F5" w:rsidRDefault="00000000" w:rsidP="00C01940">
                          <w:pPr>
                            <w:pStyle w:val="NoSpacing"/>
                            <w:spacing w:before="120"/>
                            <w:rPr>
                              <w:lang w:val="de-CH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44"/>
                                <w:szCs w:val="44"/>
                                <w:lang w:val="de-CH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01940" w:rsidRPr="008F67F5">
                                <w:rPr>
                                  <w:color w:val="156082" w:themeColor="accent1"/>
                                  <w:sz w:val="44"/>
                                  <w:szCs w:val="44"/>
                                  <w:lang w:val="de-CH"/>
                                </w:rPr>
                                <w:t>Notenübersicht</w:t>
                              </w:r>
                            </w:sdtContent>
                          </w:sdt>
                        </w:p>
                        <w:p w14:paraId="554E5657" w14:textId="15E98EC7" w:rsidR="008F67F5" w:rsidRPr="008F67F5" w:rsidRDefault="008F67F5" w:rsidP="00C01940">
                          <w:pPr>
                            <w:pStyle w:val="NoSpacing"/>
                            <w:spacing w:before="120"/>
                            <w:rPr>
                              <w:lang w:val="de-CH"/>
                            </w:rPr>
                          </w:pPr>
                          <w:r w:rsidRPr="008F67F5">
                            <w:rPr>
                              <w:sz w:val="24"/>
                              <w:szCs w:val="24"/>
                              <w:lang w:val="de-CH"/>
                            </w:rPr>
                            <w:t>03.02.2026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8F67F5">
            <w:rPr>
              <w:color w:val="156082" w:themeColor="accent1"/>
              <w:sz w:val="36"/>
              <w:szCs w:val="36"/>
              <w:lang w:val="de-CH"/>
            </w:rPr>
            <mc:AlternateContent>
              <mc:Choice Requires="wpg">
                <w:drawing>
                  <wp:anchor distT="0" distB="0" distL="114300" distR="114300" simplePos="0" relativeHeight="251652096" behindDoc="1" locked="0" layoutInCell="1" allowOverlap="1" wp14:anchorId="24105333" wp14:editId="215482F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561332C" id="Group 2" o:spid="_x0000_s1026" style="position:absolute;margin-left:0;margin-top:0;width:432.65pt;height:448.55pt;z-index:-25166438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8F67F5">
            <w:rPr>
              <w:lang w:val="de-CH"/>
            </w:rPr>
            <mc:AlternateContent>
              <mc:Choice Requires="wps">
                <w:drawing>
                  <wp:anchor distT="0" distB="0" distL="114300" distR="114300" simplePos="0" relativeHeight="251646976" behindDoc="0" locked="0" layoutInCell="1" allowOverlap="1" wp14:anchorId="4231742E" wp14:editId="7E42EDD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C3E7A1" w14:textId="77777777" w:rsidR="00A47787" w:rsidRPr="008F67F5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de-CH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de-CH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47787" w:rsidRPr="008F67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de-CH"/>
                                      </w:rPr>
                                      <w:t>Rico Krenn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de-CH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D99C8C8" w14:textId="2904E1BC" w:rsidR="00A47787" w:rsidRPr="008F67F5" w:rsidRDefault="008F67F5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de-CH"/>
                                      </w:rPr>
                                    </w:pPr>
                                    <w:r w:rsidRPr="008F67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de-CH"/>
                                      </w:rPr>
                                      <w:t>Bank Vontobel AG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31742E" id="Text Box 73" o:spid="_x0000_s1027" type="#_x0000_t202" style="position:absolute;margin-left:0;margin-top:0;width:468pt;height:29.5pt;z-index:251646976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3C3E7A1" w14:textId="77777777" w:rsidR="00A47787" w:rsidRPr="008F67F5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de-CH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de-CH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47787" w:rsidRPr="008F67F5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de-CH"/>
                                </w:rPr>
                                <w:t>Rico Krenn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de-CH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D99C8C8" w14:textId="2904E1BC" w:rsidR="00A47787" w:rsidRPr="008F67F5" w:rsidRDefault="008F67F5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de-CH"/>
                                </w:rPr>
                              </w:pPr>
                              <w:r w:rsidRPr="008F67F5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de-CH"/>
                                </w:rPr>
                                <w:t>Bank Vontobel AG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8F67F5">
            <w:rPr>
              <w:rFonts w:eastAsiaTheme="minorHAnsi"/>
              <w:kern w:val="2"/>
              <w:sz w:val="24"/>
              <w:szCs w:val="24"/>
              <w:lang w:val="de-CH"/>
              <w14:ligatures w14:val="standardContextu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de-CH"/>
          <w14:ligatures w14:val="standardContextual"/>
        </w:rPr>
        <w:id w:val="-11356362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35C1FC" w14:textId="19C420C0" w:rsidR="00986D05" w:rsidRPr="008F67F5" w:rsidRDefault="0092543F">
          <w:pPr>
            <w:pStyle w:val="TOCHeading"/>
            <w:rPr>
              <w:lang w:val="de-CH"/>
            </w:rPr>
          </w:pPr>
          <w:r w:rsidRPr="008F67F5">
            <w:rPr>
              <w:lang w:val="de-CH"/>
            </w:rPr>
            <w:t>Inhaltsverzeichnis</w:t>
          </w:r>
        </w:p>
        <w:p w14:paraId="595FDE5A" w14:textId="77777777" w:rsidR="004D09D5" w:rsidRPr="008F67F5" w:rsidRDefault="00986D05">
          <w:pPr>
            <w:pStyle w:val="TOC1"/>
            <w:tabs>
              <w:tab w:val="right" w:leader="dot" w:pos="9016"/>
            </w:tabs>
            <w:rPr>
              <w:rFonts w:eastAsiaTheme="minorEastAsia"/>
            </w:rPr>
          </w:pPr>
          <w:r w:rsidRPr="008F67F5">
            <w:fldChar w:fldCharType="begin"/>
          </w:r>
          <w:r w:rsidRPr="008F67F5">
            <w:instrText xml:space="preserve"> TOC \o "1-3" \h \z \u </w:instrText>
          </w:r>
          <w:r w:rsidRPr="008F67F5">
            <w:fldChar w:fldCharType="separate"/>
          </w:r>
          <w:hyperlink w:anchor="_Toc207181692" w:history="1">
            <w:r w:rsidR="004D09D5" w:rsidRPr="008F67F5">
              <w:rPr>
                <w:rStyle w:val="Hyperlink"/>
              </w:rPr>
              <w:t>Meine Abschlussarbeit</w:t>
            </w:r>
            <w:r w:rsidR="004D09D5" w:rsidRPr="008F67F5">
              <w:rPr>
                <w:webHidden/>
              </w:rPr>
              <w:tab/>
            </w:r>
            <w:r w:rsidR="004D09D5" w:rsidRPr="008F67F5">
              <w:rPr>
                <w:webHidden/>
              </w:rPr>
              <w:fldChar w:fldCharType="begin"/>
            </w:r>
            <w:r w:rsidR="004D09D5" w:rsidRPr="008F67F5">
              <w:rPr>
                <w:webHidden/>
              </w:rPr>
              <w:instrText xml:space="preserve"> PAGEREF _Toc207181692 \h </w:instrText>
            </w:r>
            <w:r w:rsidR="004D09D5" w:rsidRPr="008F67F5">
              <w:rPr>
                <w:webHidden/>
              </w:rPr>
            </w:r>
            <w:r w:rsidR="004D09D5" w:rsidRPr="008F67F5">
              <w:rPr>
                <w:webHidden/>
              </w:rPr>
              <w:fldChar w:fldCharType="separate"/>
            </w:r>
            <w:r w:rsidR="004D09D5" w:rsidRPr="008F67F5">
              <w:rPr>
                <w:webHidden/>
              </w:rPr>
              <w:t>2</w:t>
            </w:r>
            <w:r w:rsidR="004D09D5" w:rsidRPr="008F67F5">
              <w:rPr>
                <w:webHidden/>
              </w:rPr>
              <w:fldChar w:fldCharType="end"/>
            </w:r>
          </w:hyperlink>
        </w:p>
        <w:p w14:paraId="4DE1FBA2" w14:textId="77777777" w:rsidR="004D09D5" w:rsidRPr="008F67F5" w:rsidRDefault="004D09D5">
          <w:pPr>
            <w:pStyle w:val="TOC2"/>
            <w:tabs>
              <w:tab w:val="right" w:leader="dot" w:pos="9016"/>
            </w:tabs>
            <w:rPr>
              <w:rFonts w:eastAsiaTheme="minorEastAsia"/>
            </w:rPr>
          </w:pPr>
          <w:hyperlink w:anchor="_Toc207181693" w:history="1">
            <w:r w:rsidRPr="008F67F5">
              <w:rPr>
                <w:rStyle w:val="Hyperlink"/>
              </w:rPr>
              <w:t>Mein erster Titel</w:t>
            </w:r>
            <w:r w:rsidRPr="008F67F5">
              <w:rPr>
                <w:webHidden/>
              </w:rPr>
              <w:tab/>
            </w:r>
            <w:r w:rsidRPr="008F67F5">
              <w:rPr>
                <w:webHidden/>
              </w:rPr>
              <w:fldChar w:fldCharType="begin"/>
            </w:r>
            <w:r w:rsidRPr="008F67F5">
              <w:rPr>
                <w:webHidden/>
              </w:rPr>
              <w:instrText xml:space="preserve"> PAGEREF _Toc207181693 \h </w:instrText>
            </w:r>
            <w:r w:rsidRPr="008F67F5">
              <w:rPr>
                <w:webHidden/>
              </w:rPr>
            </w:r>
            <w:r w:rsidRPr="008F67F5">
              <w:rPr>
                <w:webHidden/>
              </w:rPr>
              <w:fldChar w:fldCharType="separate"/>
            </w:r>
            <w:r w:rsidRPr="008F67F5">
              <w:rPr>
                <w:webHidden/>
              </w:rPr>
              <w:t>2</w:t>
            </w:r>
            <w:r w:rsidRPr="008F67F5">
              <w:rPr>
                <w:webHidden/>
              </w:rPr>
              <w:fldChar w:fldCharType="end"/>
            </w:r>
          </w:hyperlink>
        </w:p>
        <w:p w14:paraId="717F66FE" w14:textId="77777777" w:rsidR="004D09D5" w:rsidRPr="008F67F5" w:rsidRDefault="004D09D5">
          <w:pPr>
            <w:pStyle w:val="TOC2"/>
            <w:tabs>
              <w:tab w:val="right" w:leader="dot" w:pos="9016"/>
            </w:tabs>
            <w:rPr>
              <w:rFonts w:eastAsiaTheme="minorEastAsia"/>
            </w:rPr>
          </w:pPr>
          <w:hyperlink w:anchor="_Toc207181694" w:history="1">
            <w:r w:rsidRPr="008F67F5">
              <w:rPr>
                <w:rStyle w:val="Hyperlink"/>
              </w:rPr>
              <w:t>Mein zweiter Titel</w:t>
            </w:r>
            <w:r w:rsidRPr="008F67F5">
              <w:rPr>
                <w:webHidden/>
              </w:rPr>
              <w:tab/>
            </w:r>
            <w:r w:rsidRPr="008F67F5">
              <w:rPr>
                <w:webHidden/>
              </w:rPr>
              <w:fldChar w:fldCharType="begin"/>
            </w:r>
            <w:r w:rsidRPr="008F67F5">
              <w:rPr>
                <w:webHidden/>
              </w:rPr>
              <w:instrText xml:space="preserve"> PAGEREF _Toc207181694 \h </w:instrText>
            </w:r>
            <w:r w:rsidRPr="008F67F5">
              <w:rPr>
                <w:webHidden/>
              </w:rPr>
            </w:r>
            <w:r w:rsidRPr="008F67F5">
              <w:rPr>
                <w:webHidden/>
              </w:rPr>
              <w:fldChar w:fldCharType="separate"/>
            </w:r>
            <w:r w:rsidRPr="008F67F5">
              <w:rPr>
                <w:webHidden/>
              </w:rPr>
              <w:t>3</w:t>
            </w:r>
            <w:r w:rsidRPr="008F67F5">
              <w:rPr>
                <w:webHidden/>
              </w:rPr>
              <w:fldChar w:fldCharType="end"/>
            </w:r>
          </w:hyperlink>
        </w:p>
        <w:p w14:paraId="3F9F02C1" w14:textId="77777777" w:rsidR="004D09D5" w:rsidRPr="008F67F5" w:rsidRDefault="004D09D5">
          <w:pPr>
            <w:pStyle w:val="TOC2"/>
            <w:tabs>
              <w:tab w:val="right" w:leader="dot" w:pos="9016"/>
            </w:tabs>
            <w:rPr>
              <w:rFonts w:eastAsiaTheme="minorEastAsia"/>
            </w:rPr>
          </w:pPr>
          <w:hyperlink w:anchor="_Toc207181695" w:history="1">
            <w:r w:rsidRPr="008F67F5">
              <w:rPr>
                <w:rStyle w:val="Hyperlink"/>
              </w:rPr>
              <w:t>Mein dritter Titel</w:t>
            </w:r>
            <w:r w:rsidRPr="008F67F5">
              <w:rPr>
                <w:webHidden/>
              </w:rPr>
              <w:tab/>
            </w:r>
            <w:r w:rsidRPr="008F67F5">
              <w:rPr>
                <w:webHidden/>
              </w:rPr>
              <w:fldChar w:fldCharType="begin"/>
            </w:r>
            <w:r w:rsidRPr="008F67F5">
              <w:rPr>
                <w:webHidden/>
              </w:rPr>
              <w:instrText xml:space="preserve"> PAGEREF _Toc207181695 \h </w:instrText>
            </w:r>
            <w:r w:rsidRPr="008F67F5">
              <w:rPr>
                <w:webHidden/>
              </w:rPr>
            </w:r>
            <w:r w:rsidRPr="008F67F5">
              <w:rPr>
                <w:webHidden/>
              </w:rPr>
              <w:fldChar w:fldCharType="separate"/>
            </w:r>
            <w:r w:rsidRPr="008F67F5">
              <w:rPr>
                <w:webHidden/>
              </w:rPr>
              <w:t>5</w:t>
            </w:r>
            <w:r w:rsidRPr="008F67F5">
              <w:rPr>
                <w:webHidden/>
              </w:rPr>
              <w:fldChar w:fldCharType="end"/>
            </w:r>
          </w:hyperlink>
        </w:p>
        <w:p w14:paraId="52396FEB" w14:textId="77777777" w:rsidR="004D09D5" w:rsidRPr="008F67F5" w:rsidRDefault="004D09D5">
          <w:pPr>
            <w:pStyle w:val="TOC2"/>
            <w:tabs>
              <w:tab w:val="right" w:leader="dot" w:pos="9016"/>
            </w:tabs>
            <w:rPr>
              <w:rFonts w:eastAsiaTheme="minorEastAsia"/>
            </w:rPr>
          </w:pPr>
          <w:hyperlink w:anchor="_Toc207181696" w:history="1">
            <w:r w:rsidRPr="008F67F5">
              <w:rPr>
                <w:rStyle w:val="Hyperlink"/>
              </w:rPr>
              <w:t>Mein vierter Titel</w:t>
            </w:r>
            <w:r w:rsidRPr="008F67F5">
              <w:rPr>
                <w:webHidden/>
              </w:rPr>
              <w:tab/>
            </w:r>
            <w:r w:rsidRPr="008F67F5">
              <w:rPr>
                <w:webHidden/>
              </w:rPr>
              <w:fldChar w:fldCharType="begin"/>
            </w:r>
            <w:r w:rsidRPr="008F67F5">
              <w:rPr>
                <w:webHidden/>
              </w:rPr>
              <w:instrText xml:space="preserve"> PAGEREF _Toc207181696 \h </w:instrText>
            </w:r>
            <w:r w:rsidRPr="008F67F5">
              <w:rPr>
                <w:webHidden/>
              </w:rPr>
            </w:r>
            <w:r w:rsidRPr="008F67F5">
              <w:rPr>
                <w:webHidden/>
              </w:rPr>
              <w:fldChar w:fldCharType="separate"/>
            </w:r>
            <w:r w:rsidRPr="008F67F5">
              <w:rPr>
                <w:webHidden/>
              </w:rPr>
              <w:t>6</w:t>
            </w:r>
            <w:r w:rsidRPr="008F67F5">
              <w:rPr>
                <w:webHidden/>
              </w:rPr>
              <w:fldChar w:fldCharType="end"/>
            </w:r>
          </w:hyperlink>
        </w:p>
        <w:p w14:paraId="008760FE" w14:textId="77777777" w:rsidR="004D09D5" w:rsidRPr="008F67F5" w:rsidRDefault="004D09D5">
          <w:pPr>
            <w:pStyle w:val="TOC2"/>
            <w:tabs>
              <w:tab w:val="right" w:leader="dot" w:pos="9016"/>
            </w:tabs>
            <w:rPr>
              <w:rFonts w:eastAsiaTheme="minorEastAsia"/>
            </w:rPr>
          </w:pPr>
          <w:hyperlink w:anchor="_Toc207181697" w:history="1">
            <w:r w:rsidRPr="008F67F5">
              <w:rPr>
                <w:rStyle w:val="Hyperlink"/>
              </w:rPr>
              <w:t>Mein fünfter Titel</w:t>
            </w:r>
            <w:r w:rsidRPr="008F67F5">
              <w:rPr>
                <w:webHidden/>
              </w:rPr>
              <w:tab/>
            </w:r>
            <w:r w:rsidRPr="008F67F5">
              <w:rPr>
                <w:webHidden/>
              </w:rPr>
              <w:fldChar w:fldCharType="begin"/>
            </w:r>
            <w:r w:rsidRPr="008F67F5">
              <w:rPr>
                <w:webHidden/>
              </w:rPr>
              <w:instrText xml:space="preserve"> PAGEREF _Toc207181697 \h </w:instrText>
            </w:r>
            <w:r w:rsidRPr="008F67F5">
              <w:rPr>
                <w:webHidden/>
              </w:rPr>
            </w:r>
            <w:r w:rsidRPr="008F67F5">
              <w:rPr>
                <w:webHidden/>
              </w:rPr>
              <w:fldChar w:fldCharType="separate"/>
            </w:r>
            <w:r w:rsidRPr="008F67F5">
              <w:rPr>
                <w:webHidden/>
              </w:rPr>
              <w:t>8</w:t>
            </w:r>
            <w:r w:rsidRPr="008F67F5">
              <w:rPr>
                <w:webHidden/>
              </w:rPr>
              <w:fldChar w:fldCharType="end"/>
            </w:r>
          </w:hyperlink>
        </w:p>
        <w:p w14:paraId="64A0A2D9" w14:textId="77777777" w:rsidR="004D09D5" w:rsidRPr="008F67F5" w:rsidRDefault="004D09D5">
          <w:pPr>
            <w:pStyle w:val="TOC2"/>
            <w:tabs>
              <w:tab w:val="right" w:leader="dot" w:pos="9016"/>
            </w:tabs>
            <w:rPr>
              <w:rFonts w:eastAsiaTheme="minorEastAsia"/>
            </w:rPr>
          </w:pPr>
          <w:hyperlink w:anchor="_Toc207181698" w:history="1">
            <w:r w:rsidRPr="008F67F5">
              <w:rPr>
                <w:rStyle w:val="Hyperlink"/>
              </w:rPr>
              <w:t>Mein sechster Titel</w:t>
            </w:r>
            <w:r w:rsidRPr="008F67F5">
              <w:rPr>
                <w:webHidden/>
              </w:rPr>
              <w:tab/>
            </w:r>
            <w:r w:rsidRPr="008F67F5">
              <w:rPr>
                <w:webHidden/>
              </w:rPr>
              <w:fldChar w:fldCharType="begin"/>
            </w:r>
            <w:r w:rsidRPr="008F67F5">
              <w:rPr>
                <w:webHidden/>
              </w:rPr>
              <w:instrText xml:space="preserve"> PAGEREF _Toc207181698 \h </w:instrText>
            </w:r>
            <w:r w:rsidRPr="008F67F5">
              <w:rPr>
                <w:webHidden/>
              </w:rPr>
            </w:r>
            <w:r w:rsidRPr="008F67F5">
              <w:rPr>
                <w:webHidden/>
              </w:rPr>
              <w:fldChar w:fldCharType="separate"/>
            </w:r>
            <w:r w:rsidRPr="008F67F5">
              <w:rPr>
                <w:webHidden/>
              </w:rPr>
              <w:t>9</w:t>
            </w:r>
            <w:r w:rsidRPr="008F67F5">
              <w:rPr>
                <w:webHidden/>
              </w:rPr>
              <w:fldChar w:fldCharType="end"/>
            </w:r>
          </w:hyperlink>
        </w:p>
        <w:p w14:paraId="01944FFB" w14:textId="77777777" w:rsidR="004D09D5" w:rsidRPr="008F67F5" w:rsidRDefault="004D09D5">
          <w:pPr>
            <w:pStyle w:val="TOC2"/>
            <w:tabs>
              <w:tab w:val="right" w:leader="dot" w:pos="9016"/>
            </w:tabs>
            <w:rPr>
              <w:rFonts w:eastAsiaTheme="minorEastAsia"/>
            </w:rPr>
          </w:pPr>
          <w:hyperlink w:anchor="_Toc207181699" w:history="1">
            <w:r w:rsidRPr="008F67F5">
              <w:rPr>
                <w:rStyle w:val="Hyperlink"/>
              </w:rPr>
              <w:t>Mein siebter Titel</w:t>
            </w:r>
            <w:r w:rsidRPr="008F67F5">
              <w:rPr>
                <w:webHidden/>
              </w:rPr>
              <w:tab/>
            </w:r>
            <w:r w:rsidRPr="008F67F5">
              <w:rPr>
                <w:webHidden/>
              </w:rPr>
              <w:fldChar w:fldCharType="begin"/>
            </w:r>
            <w:r w:rsidRPr="008F67F5">
              <w:rPr>
                <w:webHidden/>
              </w:rPr>
              <w:instrText xml:space="preserve"> PAGEREF _Toc207181699 \h </w:instrText>
            </w:r>
            <w:r w:rsidRPr="008F67F5">
              <w:rPr>
                <w:webHidden/>
              </w:rPr>
            </w:r>
            <w:r w:rsidRPr="008F67F5">
              <w:rPr>
                <w:webHidden/>
              </w:rPr>
              <w:fldChar w:fldCharType="separate"/>
            </w:r>
            <w:r w:rsidRPr="008F67F5">
              <w:rPr>
                <w:webHidden/>
              </w:rPr>
              <w:t>11</w:t>
            </w:r>
            <w:r w:rsidRPr="008F67F5">
              <w:rPr>
                <w:webHidden/>
              </w:rPr>
              <w:fldChar w:fldCharType="end"/>
            </w:r>
          </w:hyperlink>
        </w:p>
        <w:p w14:paraId="31CCF367" w14:textId="77777777" w:rsidR="00986D05" w:rsidRPr="008F67F5" w:rsidRDefault="00986D05">
          <w:r w:rsidRPr="008F67F5">
            <w:rPr>
              <w:b/>
              <w:bCs/>
            </w:rPr>
            <w:fldChar w:fldCharType="end"/>
          </w:r>
        </w:p>
      </w:sdtContent>
    </w:sdt>
    <w:p w14:paraId="1EA27822" w14:textId="77777777" w:rsidR="009B7BB2" w:rsidRPr="008F67F5" w:rsidRDefault="009B7BB2">
      <w:r w:rsidRPr="008F67F5">
        <w:br w:type="page"/>
      </w:r>
    </w:p>
    <w:p w14:paraId="4EC10610" w14:textId="43949588" w:rsidR="008F67F5" w:rsidRDefault="008F67F5" w:rsidP="008F67F5">
      <w:pPr>
        <w:pStyle w:val="Heading1"/>
      </w:pPr>
      <w:r w:rsidRPr="008F67F5">
        <w:lastRenderedPageBreak/>
        <w:t>Änderungstabelle</w:t>
      </w:r>
    </w:p>
    <w:p w14:paraId="4EC8EEC3" w14:textId="77777777" w:rsidR="008F67F5" w:rsidRPr="008F67F5" w:rsidRDefault="008F67F5" w:rsidP="008F67F5"/>
    <w:p w14:paraId="674E6253" w14:textId="451EEEEE" w:rsidR="008F67F5" w:rsidRDefault="008F67F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9E77ACB" w14:textId="3D4DA8B8" w:rsidR="00A72A54" w:rsidRPr="008F67F5" w:rsidRDefault="008F67F5" w:rsidP="00F1360D">
      <w:pPr>
        <w:pStyle w:val="Heading1"/>
      </w:pPr>
      <w:r>
        <w:lastRenderedPageBreak/>
        <w:t>Notenübersicht</w:t>
      </w:r>
    </w:p>
    <w:p w14:paraId="205E960D" w14:textId="1A92A19F" w:rsidR="009724B4" w:rsidRDefault="00184FB6" w:rsidP="009724B4">
      <w:pPr>
        <w:pStyle w:val="Heading2"/>
      </w:pPr>
      <w:r w:rsidRPr="00184FB6">
        <w:t>Motivation</w:t>
      </w:r>
    </w:p>
    <w:p w14:paraId="391E66B5" w14:textId="13D53F98" w:rsidR="00184FB6" w:rsidRDefault="00184FB6" w:rsidP="00184FB6">
      <w:pPr>
        <w:pStyle w:val="Heading2"/>
      </w:pPr>
      <w:r w:rsidRPr="00184FB6">
        <w:t>Information</w:t>
      </w:r>
    </w:p>
    <w:p w14:paraId="72D5E3FC" w14:textId="24BB60FC" w:rsidR="00184FB6" w:rsidRPr="00184FB6" w:rsidRDefault="00184FB6" w:rsidP="00184FB6">
      <w:pPr>
        <w:pStyle w:val="Heading2"/>
      </w:pPr>
      <w:r w:rsidRPr="00184FB6">
        <w:t>Planung/Entscheidung</w:t>
      </w:r>
    </w:p>
    <w:p w14:paraId="67AF39DA" w14:textId="77777777" w:rsidR="004D09D5" w:rsidRPr="009B7BB2" w:rsidRDefault="004D09D5"/>
    <w:sectPr w:rsidR="004D09D5" w:rsidRPr="009B7BB2" w:rsidSect="006B5D12">
      <w:headerReference w:type="default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98D3C" w14:textId="77777777" w:rsidR="005B449B" w:rsidRPr="008F67F5" w:rsidRDefault="005B449B" w:rsidP="0082230D">
      <w:pPr>
        <w:spacing w:after="0" w:line="240" w:lineRule="auto"/>
      </w:pPr>
      <w:r w:rsidRPr="008F67F5">
        <w:separator/>
      </w:r>
    </w:p>
  </w:endnote>
  <w:endnote w:type="continuationSeparator" w:id="0">
    <w:p w14:paraId="563FE469" w14:textId="77777777" w:rsidR="005B449B" w:rsidRPr="008F67F5" w:rsidRDefault="005B449B" w:rsidP="0082230D">
      <w:pPr>
        <w:spacing w:after="0" w:line="240" w:lineRule="auto"/>
      </w:pPr>
      <w:r w:rsidRPr="008F67F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BE504" w14:textId="2FB9FDDA" w:rsidR="00EF1BFF" w:rsidRPr="008F67F5" w:rsidRDefault="008F67F5">
    <w:pPr>
      <w:pStyle w:val="Footer"/>
    </w:pPr>
    <w:r>
      <w:t>Rico Krenn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6F076" w14:textId="6F091D40" w:rsidR="008F67F5" w:rsidRPr="008F67F5" w:rsidRDefault="008F67F5" w:rsidP="008F67F5">
    <w:pPr>
      <w:pStyle w:val="Footer"/>
      <w:jc w:val="center"/>
      <w:rPr>
        <w:lang w:val="en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C0A68" w14:textId="77777777" w:rsidR="005B449B" w:rsidRPr="008F67F5" w:rsidRDefault="005B449B" w:rsidP="0082230D">
      <w:pPr>
        <w:spacing w:after="0" w:line="240" w:lineRule="auto"/>
      </w:pPr>
      <w:r w:rsidRPr="008F67F5">
        <w:separator/>
      </w:r>
    </w:p>
  </w:footnote>
  <w:footnote w:type="continuationSeparator" w:id="0">
    <w:p w14:paraId="0A40647C" w14:textId="77777777" w:rsidR="005B449B" w:rsidRPr="008F67F5" w:rsidRDefault="005B449B" w:rsidP="0082230D">
      <w:pPr>
        <w:spacing w:after="0" w:line="240" w:lineRule="auto"/>
      </w:pPr>
      <w:r w:rsidRPr="008F67F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4AAA" w14:textId="339EED25" w:rsidR="00EF1BFF" w:rsidRPr="008F67F5" w:rsidRDefault="008F67F5">
    <w:pPr>
      <w:pStyle w:val="Header"/>
    </w:pPr>
    <w:r w:rsidRPr="008F67F5">
      <w:t>Sportferien-Projekt</w:t>
    </w:r>
    <w:r>
      <w:tab/>
    </w:r>
    <w:r>
      <w:tab/>
      <w:t>03.02.2026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40"/>
    <w:rsid w:val="000A2407"/>
    <w:rsid w:val="000D63F2"/>
    <w:rsid w:val="00100D36"/>
    <w:rsid w:val="001474D5"/>
    <w:rsid w:val="00184FB6"/>
    <w:rsid w:val="00191AB4"/>
    <w:rsid w:val="00366193"/>
    <w:rsid w:val="00397CCF"/>
    <w:rsid w:val="003F222F"/>
    <w:rsid w:val="004716F7"/>
    <w:rsid w:val="004D09D5"/>
    <w:rsid w:val="004D2AA4"/>
    <w:rsid w:val="00550CD8"/>
    <w:rsid w:val="005B06EB"/>
    <w:rsid w:val="005B449B"/>
    <w:rsid w:val="006051E3"/>
    <w:rsid w:val="00621BFC"/>
    <w:rsid w:val="0063731A"/>
    <w:rsid w:val="00682FA2"/>
    <w:rsid w:val="006B5D12"/>
    <w:rsid w:val="0082230D"/>
    <w:rsid w:val="00854AB0"/>
    <w:rsid w:val="008F67F5"/>
    <w:rsid w:val="0090716A"/>
    <w:rsid w:val="0092543F"/>
    <w:rsid w:val="009571AD"/>
    <w:rsid w:val="009724B4"/>
    <w:rsid w:val="00986D05"/>
    <w:rsid w:val="009B7BB2"/>
    <w:rsid w:val="009C54CF"/>
    <w:rsid w:val="00A47787"/>
    <w:rsid w:val="00A72A54"/>
    <w:rsid w:val="00AC5D34"/>
    <w:rsid w:val="00B67ABD"/>
    <w:rsid w:val="00B76281"/>
    <w:rsid w:val="00BA6059"/>
    <w:rsid w:val="00C01940"/>
    <w:rsid w:val="00C54FDE"/>
    <w:rsid w:val="00C8464D"/>
    <w:rsid w:val="00CB0B13"/>
    <w:rsid w:val="00CB7314"/>
    <w:rsid w:val="00D81C5E"/>
    <w:rsid w:val="00E279DA"/>
    <w:rsid w:val="00E91739"/>
    <w:rsid w:val="00EF0BCD"/>
    <w:rsid w:val="00EF1BFF"/>
    <w:rsid w:val="00F1360D"/>
    <w:rsid w:val="00F22164"/>
    <w:rsid w:val="00F56D5B"/>
    <w:rsid w:val="00F94F8D"/>
    <w:rsid w:val="00F9747E"/>
    <w:rsid w:val="00FB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CCCB1"/>
  <w15:chartTrackingRefBased/>
  <w15:docId w15:val="{2945329A-6C0F-483E-9139-F4FBB011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73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86D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136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360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1360D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21B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6B5D1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B5D12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23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30D"/>
  </w:style>
  <w:style w:type="paragraph" w:styleId="Footer">
    <w:name w:val="footer"/>
    <w:basedOn w:val="Normal"/>
    <w:link w:val="FooterChar"/>
    <w:uiPriority w:val="99"/>
    <w:unhideWhenUsed/>
    <w:rsid w:val="008223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cok\OneDrive\Dokumente\Custom%20Office%20Templates\Dokumentationsvorlage_ZLI_27.08.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27.August,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64A644-5714-4939-882A-0178BBEA3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Dokumentationsvorlage_ZLI_27.08.2025.dotx</Template>
  <TotalTime>0</TotalTime>
  <Pages>4</Pages>
  <Words>120</Words>
  <Characters>685</Characters>
  <Application>Microsoft Office Word</Application>
  <DocSecurity>0</DocSecurity>
  <Lines>5</Lines>
  <Paragraphs>1</Paragraphs>
  <ScaleCrop>false</ScaleCrop>
  <Company>Rico Krenn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Sportferien-projekt</dc:title>
  <dc:subject>Notenübersicht</dc:subject>
  <dc:creator>Rico Krenn</dc:creator>
  <cp:keywords/>
  <dc:description/>
  <cp:lastModifiedBy>Rico Orlando Krenn</cp:lastModifiedBy>
  <cp:revision>3</cp:revision>
  <dcterms:created xsi:type="dcterms:W3CDTF">2026-02-03T15:34:00Z</dcterms:created>
  <dcterms:modified xsi:type="dcterms:W3CDTF">2026-02-03T16:05:00Z</dcterms:modified>
  <cp:category>Bank Vontobel AG</cp:category>
</cp:coreProperties>
</file>