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lang w:val="de-CH"/>
        </w:rPr>
        <w:id w:val="535397604"/>
        <w:docPartObj>
          <w:docPartGallery w:val="Cover Pages"/>
          <w:docPartUnique/>
        </w:docPartObj>
      </w:sdtPr>
      <w:sdtEndPr>
        <w:rPr>
          <w:sz w:val="22"/>
        </w:rPr>
      </w:sdtEndPr>
      <w:sdtContent>
        <w:p w14:paraId="793E9061" w14:textId="3B8401B2" w:rsidR="00A47787" w:rsidRPr="00EF1478" w:rsidRDefault="00A47787" w:rsidP="00682FA2">
          <w:pPr>
            <w:pStyle w:val="NoSpacing"/>
            <w:rPr>
              <w:sz w:val="2"/>
              <w:lang w:val="de-CH"/>
            </w:rPr>
          </w:pPr>
          <w:r w:rsidRPr="00EF1478">
            <w:rPr>
              <w:lang w:val="de-CH"/>
            </w:rPr>
            <mc:AlternateContent>
              <mc:Choice Requires="wps">
                <w:drawing>
                  <wp:anchor distT="0" distB="0" distL="114300" distR="114300" simplePos="0" relativeHeight="251656192" behindDoc="0" locked="0" layoutInCell="1" allowOverlap="1" wp14:anchorId="484B44D3" wp14:editId="0A9C2A52">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lang w:val="de-CH"/>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F201BC4" w14:textId="1BB51B05" w:rsidR="00A47787" w:rsidRPr="00EF1478" w:rsidRDefault="00C01940">
                                    <w:pPr>
                                      <w:pStyle w:val="NoSpacing"/>
                                      <w:rPr>
                                        <w:rFonts w:asciiTheme="majorHAnsi" w:eastAsiaTheme="majorEastAsia" w:hAnsiTheme="majorHAnsi" w:cstheme="majorBidi"/>
                                        <w:caps/>
                                        <w:color w:val="2C7FCE" w:themeColor="text2" w:themeTint="99"/>
                                        <w:sz w:val="68"/>
                                        <w:szCs w:val="68"/>
                                        <w:lang w:val="de-CH"/>
                                      </w:rPr>
                                    </w:pPr>
                                    <w:r w:rsidRPr="00EF1478">
                                      <w:rPr>
                                        <w:rFonts w:asciiTheme="majorHAnsi" w:eastAsiaTheme="majorEastAsia" w:hAnsiTheme="majorHAnsi" w:cstheme="majorBidi"/>
                                        <w:caps/>
                                        <w:color w:val="2C7FCE" w:themeColor="text2" w:themeTint="99"/>
                                        <w:sz w:val="64"/>
                                        <w:szCs w:val="64"/>
                                        <w:lang w:val="de-CH"/>
                                      </w:rPr>
                                      <w:t>Sportferien-projekt</w:t>
                                    </w:r>
                                  </w:p>
                                </w:sdtContent>
                              </w:sdt>
                              <w:p w14:paraId="3C172DC1" w14:textId="77777777" w:rsidR="008F67F5" w:rsidRPr="00EF1478" w:rsidRDefault="00000000" w:rsidP="00C01940">
                                <w:pPr>
                                  <w:pStyle w:val="NoSpacing"/>
                                  <w:spacing w:before="120"/>
                                  <w:rPr>
                                    <w:lang w:val="de-CH"/>
                                  </w:rPr>
                                </w:pPr>
                                <w:sdt>
                                  <w:sdtPr>
                                    <w:rPr>
                                      <w:color w:val="156082" w:themeColor="accent1"/>
                                      <w:sz w:val="44"/>
                                      <w:szCs w:val="44"/>
                                      <w:lang w:val="de-CH"/>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01940" w:rsidRPr="00EF1478">
                                      <w:rPr>
                                        <w:color w:val="156082" w:themeColor="accent1"/>
                                        <w:sz w:val="44"/>
                                        <w:szCs w:val="44"/>
                                        <w:lang w:val="de-CH"/>
                                      </w:rPr>
                                      <w:t>Notenübersicht</w:t>
                                    </w:r>
                                  </w:sdtContent>
                                </w:sdt>
                              </w:p>
                              <w:p w14:paraId="554E5657" w14:textId="15E98EC7" w:rsidR="008F67F5" w:rsidRPr="00EF1478" w:rsidRDefault="008F67F5" w:rsidP="00C01940">
                                <w:pPr>
                                  <w:pStyle w:val="NoSpacing"/>
                                  <w:spacing w:before="120"/>
                                  <w:rPr>
                                    <w:lang w:val="de-CH"/>
                                  </w:rPr>
                                </w:pPr>
                                <w:r w:rsidRPr="00EF1478">
                                  <w:rPr>
                                    <w:sz w:val="24"/>
                                    <w:szCs w:val="24"/>
                                    <w:lang w:val="de-CH"/>
                                  </w:rPr>
                                  <w:t>03.02.2026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84B44D3" id="_x0000_t202" coordsize="21600,21600" o:spt="202" path="m,l,21600r21600,l21600,xe">
                    <v:stroke joinstyle="miter"/>
                    <v:path gradientshapeok="t" o:connecttype="rect"/>
                  </v:shapetype>
                  <v:shape id="Text Box 66" o:spid="_x0000_s1026" type="#_x0000_t202" style="position:absolute;margin-left:0;margin-top:0;width:468pt;height:1in;z-index:25165619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lang w:val="de-CH"/>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F201BC4" w14:textId="1BB51B05" w:rsidR="00A47787" w:rsidRPr="00EF1478" w:rsidRDefault="00C01940">
                              <w:pPr>
                                <w:pStyle w:val="NoSpacing"/>
                                <w:rPr>
                                  <w:rFonts w:asciiTheme="majorHAnsi" w:eastAsiaTheme="majorEastAsia" w:hAnsiTheme="majorHAnsi" w:cstheme="majorBidi"/>
                                  <w:caps/>
                                  <w:color w:val="2C7FCE" w:themeColor="text2" w:themeTint="99"/>
                                  <w:sz w:val="68"/>
                                  <w:szCs w:val="68"/>
                                  <w:lang w:val="de-CH"/>
                                </w:rPr>
                              </w:pPr>
                              <w:r w:rsidRPr="00EF1478">
                                <w:rPr>
                                  <w:rFonts w:asciiTheme="majorHAnsi" w:eastAsiaTheme="majorEastAsia" w:hAnsiTheme="majorHAnsi" w:cstheme="majorBidi"/>
                                  <w:caps/>
                                  <w:color w:val="2C7FCE" w:themeColor="text2" w:themeTint="99"/>
                                  <w:sz w:val="64"/>
                                  <w:szCs w:val="64"/>
                                  <w:lang w:val="de-CH"/>
                                </w:rPr>
                                <w:t>Sportferien-projekt</w:t>
                              </w:r>
                            </w:p>
                          </w:sdtContent>
                        </w:sdt>
                        <w:p w14:paraId="3C172DC1" w14:textId="77777777" w:rsidR="008F67F5" w:rsidRPr="00EF1478" w:rsidRDefault="00000000" w:rsidP="00C01940">
                          <w:pPr>
                            <w:pStyle w:val="NoSpacing"/>
                            <w:spacing w:before="120"/>
                            <w:rPr>
                              <w:lang w:val="de-CH"/>
                            </w:rPr>
                          </w:pPr>
                          <w:sdt>
                            <w:sdtPr>
                              <w:rPr>
                                <w:color w:val="156082" w:themeColor="accent1"/>
                                <w:sz w:val="44"/>
                                <w:szCs w:val="44"/>
                                <w:lang w:val="de-CH"/>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01940" w:rsidRPr="00EF1478">
                                <w:rPr>
                                  <w:color w:val="156082" w:themeColor="accent1"/>
                                  <w:sz w:val="44"/>
                                  <w:szCs w:val="44"/>
                                  <w:lang w:val="de-CH"/>
                                </w:rPr>
                                <w:t>Notenübersicht</w:t>
                              </w:r>
                            </w:sdtContent>
                          </w:sdt>
                        </w:p>
                        <w:p w14:paraId="554E5657" w14:textId="15E98EC7" w:rsidR="008F67F5" w:rsidRPr="00EF1478" w:rsidRDefault="008F67F5" w:rsidP="00C01940">
                          <w:pPr>
                            <w:pStyle w:val="NoSpacing"/>
                            <w:spacing w:before="120"/>
                            <w:rPr>
                              <w:lang w:val="de-CH"/>
                            </w:rPr>
                          </w:pPr>
                          <w:r w:rsidRPr="00EF1478">
                            <w:rPr>
                              <w:sz w:val="24"/>
                              <w:szCs w:val="24"/>
                              <w:lang w:val="de-CH"/>
                            </w:rPr>
                            <w:t>03.02.2026</w:t>
                          </w:r>
                        </w:p>
                      </w:txbxContent>
                    </v:textbox>
                    <w10:wrap anchorx="page" anchory="margin"/>
                  </v:shape>
                </w:pict>
              </mc:Fallback>
            </mc:AlternateContent>
          </w:r>
          <w:r w:rsidRPr="00EF1478">
            <w:rPr>
              <w:color w:val="156082" w:themeColor="accent1"/>
              <w:sz w:val="36"/>
              <w:szCs w:val="36"/>
              <w:lang w:val="de-CH"/>
            </w:rPr>
            <mc:AlternateContent>
              <mc:Choice Requires="wpg">
                <w:drawing>
                  <wp:anchor distT="0" distB="0" distL="114300" distR="114300" simplePos="0" relativeHeight="251652096" behindDoc="1" locked="0" layoutInCell="1" allowOverlap="1" wp14:anchorId="24105333" wp14:editId="215482F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06F605A" id="Group 2" o:spid="_x0000_s1026" style="position:absolute;margin-left:0;margin-top:0;width:432.65pt;height:448.55pt;z-index:-251664384;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EF1478">
            <w:rPr>
              <w:lang w:val="de-CH"/>
            </w:rPr>
            <mc:AlternateContent>
              <mc:Choice Requires="wps">
                <w:drawing>
                  <wp:anchor distT="0" distB="0" distL="114300" distR="114300" simplePos="0" relativeHeight="251646976" behindDoc="0" locked="0" layoutInCell="1" allowOverlap="1" wp14:anchorId="4231742E" wp14:editId="7E42EDDC">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C3E7A1" w14:textId="77777777" w:rsidR="00A47787" w:rsidRPr="00EF1478" w:rsidRDefault="00000000">
                                <w:pPr>
                                  <w:pStyle w:val="NoSpacing"/>
                                  <w:jc w:val="right"/>
                                  <w:rPr>
                                    <w:color w:val="156082" w:themeColor="accent1"/>
                                    <w:sz w:val="36"/>
                                    <w:szCs w:val="36"/>
                                    <w:lang w:val="de-CH"/>
                                  </w:rPr>
                                </w:pPr>
                                <w:sdt>
                                  <w:sdtPr>
                                    <w:rPr>
                                      <w:color w:val="156082" w:themeColor="accent1"/>
                                      <w:sz w:val="36"/>
                                      <w:szCs w:val="36"/>
                                      <w:lang w:val="de-CH"/>
                                    </w:rPr>
                                    <w:alias w:val="School"/>
                                    <w:tag w:val="School"/>
                                    <w:id w:val="1850680582"/>
                                    <w:dataBinding w:prefixMappings="xmlns:ns0='http://schemas.openxmlformats.org/officeDocument/2006/extended-properties' " w:xpath="/ns0:Properties[1]/ns0:Company[1]" w:storeItemID="{6668398D-A668-4E3E-A5EB-62B293D839F1}"/>
                                    <w:text/>
                                  </w:sdtPr>
                                  <w:sdtContent>
                                    <w:r w:rsidR="00A47787" w:rsidRPr="00EF1478">
                                      <w:rPr>
                                        <w:color w:val="156082" w:themeColor="accent1"/>
                                        <w:sz w:val="36"/>
                                        <w:szCs w:val="36"/>
                                        <w:lang w:val="de-CH"/>
                                      </w:rPr>
                                      <w:t>Rico Krenn</w:t>
                                    </w:r>
                                  </w:sdtContent>
                                </w:sdt>
                              </w:p>
                              <w:sdt>
                                <w:sdtPr>
                                  <w:rPr>
                                    <w:color w:val="156082" w:themeColor="accent1"/>
                                    <w:sz w:val="36"/>
                                    <w:szCs w:val="36"/>
                                    <w:lang w:val="de-CH"/>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99C8C8" w14:textId="2904E1BC" w:rsidR="00A47787" w:rsidRPr="00EF1478" w:rsidRDefault="008F67F5">
                                    <w:pPr>
                                      <w:pStyle w:val="NoSpacing"/>
                                      <w:jc w:val="right"/>
                                      <w:rPr>
                                        <w:color w:val="156082" w:themeColor="accent1"/>
                                        <w:sz w:val="36"/>
                                        <w:szCs w:val="36"/>
                                        <w:lang w:val="de-CH"/>
                                      </w:rPr>
                                    </w:pPr>
                                    <w:r w:rsidRPr="00EF1478">
                                      <w:rPr>
                                        <w:color w:val="156082" w:themeColor="accent1"/>
                                        <w:sz w:val="36"/>
                                        <w:szCs w:val="36"/>
                                        <w:lang w:val="de-CH"/>
                                      </w:rPr>
                                      <w:t>Bank Vontobel AG</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231742E" id="Text Box 73" o:spid="_x0000_s1027" type="#_x0000_t202" style="position:absolute;margin-left:0;margin-top:0;width:468pt;height:29.5pt;z-index:251646976;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3C3E7A1" w14:textId="77777777" w:rsidR="00A47787" w:rsidRPr="00EF1478" w:rsidRDefault="00000000">
                          <w:pPr>
                            <w:pStyle w:val="NoSpacing"/>
                            <w:jc w:val="right"/>
                            <w:rPr>
                              <w:color w:val="156082" w:themeColor="accent1"/>
                              <w:sz w:val="36"/>
                              <w:szCs w:val="36"/>
                              <w:lang w:val="de-CH"/>
                            </w:rPr>
                          </w:pPr>
                          <w:sdt>
                            <w:sdtPr>
                              <w:rPr>
                                <w:color w:val="156082" w:themeColor="accent1"/>
                                <w:sz w:val="36"/>
                                <w:szCs w:val="36"/>
                                <w:lang w:val="de-CH"/>
                              </w:rPr>
                              <w:alias w:val="School"/>
                              <w:tag w:val="School"/>
                              <w:id w:val="1850680582"/>
                              <w:dataBinding w:prefixMappings="xmlns:ns0='http://schemas.openxmlformats.org/officeDocument/2006/extended-properties' " w:xpath="/ns0:Properties[1]/ns0:Company[1]" w:storeItemID="{6668398D-A668-4E3E-A5EB-62B293D839F1}"/>
                              <w:text/>
                            </w:sdtPr>
                            <w:sdtContent>
                              <w:r w:rsidR="00A47787" w:rsidRPr="00EF1478">
                                <w:rPr>
                                  <w:color w:val="156082" w:themeColor="accent1"/>
                                  <w:sz w:val="36"/>
                                  <w:szCs w:val="36"/>
                                  <w:lang w:val="de-CH"/>
                                </w:rPr>
                                <w:t>Rico Krenn</w:t>
                              </w:r>
                            </w:sdtContent>
                          </w:sdt>
                        </w:p>
                        <w:sdt>
                          <w:sdtPr>
                            <w:rPr>
                              <w:color w:val="156082" w:themeColor="accent1"/>
                              <w:sz w:val="36"/>
                              <w:szCs w:val="36"/>
                              <w:lang w:val="de-CH"/>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99C8C8" w14:textId="2904E1BC" w:rsidR="00A47787" w:rsidRPr="00EF1478" w:rsidRDefault="008F67F5">
                              <w:pPr>
                                <w:pStyle w:val="NoSpacing"/>
                                <w:jc w:val="right"/>
                                <w:rPr>
                                  <w:color w:val="156082" w:themeColor="accent1"/>
                                  <w:sz w:val="36"/>
                                  <w:szCs w:val="36"/>
                                  <w:lang w:val="de-CH"/>
                                </w:rPr>
                              </w:pPr>
                              <w:r w:rsidRPr="00EF1478">
                                <w:rPr>
                                  <w:color w:val="156082" w:themeColor="accent1"/>
                                  <w:sz w:val="36"/>
                                  <w:szCs w:val="36"/>
                                  <w:lang w:val="de-CH"/>
                                </w:rPr>
                                <w:t>Bank Vontobel AG</w:t>
                              </w:r>
                            </w:p>
                          </w:sdtContent>
                        </w:sdt>
                      </w:txbxContent>
                    </v:textbox>
                    <w10:wrap anchorx="page" anchory="margin"/>
                  </v:shape>
                </w:pict>
              </mc:Fallback>
            </mc:AlternateContent>
          </w:r>
          <w:r w:rsidRPr="00EF1478">
            <w:rPr>
              <w:rFonts w:eastAsiaTheme="minorHAnsi"/>
              <w:kern w:val="2"/>
              <w:sz w:val="24"/>
              <w:szCs w:val="24"/>
              <w:lang w:val="de-CH"/>
              <w14:ligatures w14:val="standardContextual"/>
            </w:rPr>
            <w:br w:type="page"/>
          </w:r>
        </w:p>
      </w:sdtContent>
    </w:sdt>
    <w:sdt>
      <w:sdtPr>
        <w:rPr>
          <w:rFonts w:asciiTheme="minorHAnsi" w:eastAsiaTheme="minorHAnsi" w:hAnsiTheme="minorHAnsi" w:cstheme="minorBidi"/>
          <w:color w:val="auto"/>
          <w:kern w:val="2"/>
          <w:sz w:val="24"/>
          <w:szCs w:val="24"/>
          <w:lang w:val="de-CH"/>
          <w14:ligatures w14:val="standardContextual"/>
        </w:rPr>
        <w:id w:val="-414243635"/>
        <w:docPartObj>
          <w:docPartGallery w:val="Table of Contents"/>
          <w:docPartUnique/>
        </w:docPartObj>
      </w:sdtPr>
      <w:sdtEndPr>
        <w:rPr>
          <w:b/>
          <w:bCs/>
        </w:rPr>
      </w:sdtEndPr>
      <w:sdtContent>
        <w:p w14:paraId="1357A32C" w14:textId="76F72D51" w:rsidR="009C5F74" w:rsidRPr="00EF1478" w:rsidRDefault="009C5F74">
          <w:pPr>
            <w:pStyle w:val="TOCHeading"/>
            <w:rPr>
              <w:lang w:val="de-CH"/>
            </w:rPr>
          </w:pPr>
          <w:r w:rsidRPr="00EF1478">
            <w:rPr>
              <w:lang w:val="de-CH"/>
            </w:rPr>
            <w:t>Inhaltsverzeichnis</w:t>
          </w:r>
        </w:p>
        <w:p w14:paraId="34D342A3" w14:textId="5D552147" w:rsidR="00794B54" w:rsidRDefault="009C5F74">
          <w:pPr>
            <w:pStyle w:val="TOC1"/>
            <w:tabs>
              <w:tab w:val="right" w:leader="dot" w:pos="9016"/>
            </w:tabs>
            <w:rPr>
              <w:rFonts w:eastAsiaTheme="minorEastAsia"/>
              <w:noProof/>
              <w:lang w:val="en-CH" w:eastAsia="en-CH"/>
            </w:rPr>
          </w:pPr>
          <w:r w:rsidRPr="00EF1478">
            <w:fldChar w:fldCharType="begin"/>
          </w:r>
          <w:r w:rsidRPr="00EF1478">
            <w:instrText xml:space="preserve"> TOC \o "1-3" \h \z \u </w:instrText>
          </w:r>
          <w:r w:rsidRPr="00EF1478">
            <w:fldChar w:fldCharType="separate"/>
          </w:r>
          <w:hyperlink w:anchor="_Toc221865017" w:history="1">
            <w:r w:rsidR="00794B54" w:rsidRPr="00671DA7">
              <w:rPr>
                <w:rStyle w:val="Hyperlink"/>
                <w:noProof/>
              </w:rPr>
              <w:t>Änderungstabelle</w:t>
            </w:r>
            <w:r w:rsidR="00794B54">
              <w:rPr>
                <w:noProof/>
                <w:webHidden/>
              </w:rPr>
              <w:tab/>
            </w:r>
            <w:r w:rsidR="00794B54">
              <w:rPr>
                <w:noProof/>
                <w:webHidden/>
              </w:rPr>
              <w:fldChar w:fldCharType="begin"/>
            </w:r>
            <w:r w:rsidR="00794B54">
              <w:rPr>
                <w:noProof/>
                <w:webHidden/>
              </w:rPr>
              <w:instrText xml:space="preserve"> PAGEREF _Toc221865017 \h </w:instrText>
            </w:r>
            <w:r w:rsidR="00794B54">
              <w:rPr>
                <w:noProof/>
                <w:webHidden/>
              </w:rPr>
            </w:r>
            <w:r w:rsidR="00794B54">
              <w:rPr>
                <w:noProof/>
                <w:webHidden/>
              </w:rPr>
              <w:fldChar w:fldCharType="separate"/>
            </w:r>
            <w:r w:rsidR="00794B54">
              <w:rPr>
                <w:noProof/>
                <w:webHidden/>
              </w:rPr>
              <w:t>3</w:t>
            </w:r>
            <w:r w:rsidR="00794B54">
              <w:rPr>
                <w:noProof/>
                <w:webHidden/>
              </w:rPr>
              <w:fldChar w:fldCharType="end"/>
            </w:r>
          </w:hyperlink>
        </w:p>
        <w:p w14:paraId="27B044A7" w14:textId="33A55A07" w:rsidR="00794B54" w:rsidRDefault="00794B54">
          <w:pPr>
            <w:pStyle w:val="TOC1"/>
            <w:tabs>
              <w:tab w:val="right" w:leader="dot" w:pos="9016"/>
            </w:tabs>
            <w:rPr>
              <w:rFonts w:eastAsiaTheme="minorEastAsia"/>
              <w:noProof/>
              <w:lang w:val="en-CH" w:eastAsia="en-CH"/>
            </w:rPr>
          </w:pPr>
          <w:hyperlink w:anchor="_Toc221865018" w:history="1">
            <w:r w:rsidRPr="00671DA7">
              <w:rPr>
                <w:rStyle w:val="Hyperlink"/>
                <w:noProof/>
              </w:rPr>
              <w:t>Notenübersicht</w:t>
            </w:r>
            <w:r>
              <w:rPr>
                <w:noProof/>
                <w:webHidden/>
              </w:rPr>
              <w:tab/>
            </w:r>
            <w:r>
              <w:rPr>
                <w:noProof/>
                <w:webHidden/>
              </w:rPr>
              <w:fldChar w:fldCharType="begin"/>
            </w:r>
            <w:r>
              <w:rPr>
                <w:noProof/>
                <w:webHidden/>
              </w:rPr>
              <w:instrText xml:space="preserve"> PAGEREF _Toc221865018 \h </w:instrText>
            </w:r>
            <w:r>
              <w:rPr>
                <w:noProof/>
                <w:webHidden/>
              </w:rPr>
            </w:r>
            <w:r>
              <w:rPr>
                <w:noProof/>
                <w:webHidden/>
              </w:rPr>
              <w:fldChar w:fldCharType="separate"/>
            </w:r>
            <w:r>
              <w:rPr>
                <w:noProof/>
                <w:webHidden/>
              </w:rPr>
              <w:t>4</w:t>
            </w:r>
            <w:r>
              <w:rPr>
                <w:noProof/>
                <w:webHidden/>
              </w:rPr>
              <w:fldChar w:fldCharType="end"/>
            </w:r>
          </w:hyperlink>
        </w:p>
        <w:p w14:paraId="3046818D" w14:textId="43DFACCD" w:rsidR="00794B54" w:rsidRDefault="00794B54">
          <w:pPr>
            <w:pStyle w:val="TOC2"/>
            <w:tabs>
              <w:tab w:val="right" w:leader="dot" w:pos="9016"/>
            </w:tabs>
            <w:rPr>
              <w:rFonts w:eastAsiaTheme="minorEastAsia"/>
              <w:noProof/>
              <w:lang w:val="en-CH" w:eastAsia="en-CH"/>
            </w:rPr>
          </w:pPr>
          <w:hyperlink w:anchor="_Toc221865019" w:history="1">
            <w:r w:rsidRPr="00671DA7">
              <w:rPr>
                <w:rStyle w:val="Hyperlink"/>
                <w:noProof/>
              </w:rPr>
              <w:t>Motivation</w:t>
            </w:r>
            <w:r>
              <w:rPr>
                <w:noProof/>
                <w:webHidden/>
              </w:rPr>
              <w:tab/>
            </w:r>
            <w:r>
              <w:rPr>
                <w:noProof/>
                <w:webHidden/>
              </w:rPr>
              <w:fldChar w:fldCharType="begin"/>
            </w:r>
            <w:r>
              <w:rPr>
                <w:noProof/>
                <w:webHidden/>
              </w:rPr>
              <w:instrText xml:space="preserve"> PAGEREF _Toc221865019 \h </w:instrText>
            </w:r>
            <w:r>
              <w:rPr>
                <w:noProof/>
                <w:webHidden/>
              </w:rPr>
            </w:r>
            <w:r>
              <w:rPr>
                <w:noProof/>
                <w:webHidden/>
              </w:rPr>
              <w:fldChar w:fldCharType="separate"/>
            </w:r>
            <w:r>
              <w:rPr>
                <w:noProof/>
                <w:webHidden/>
              </w:rPr>
              <w:t>4</w:t>
            </w:r>
            <w:r>
              <w:rPr>
                <w:noProof/>
                <w:webHidden/>
              </w:rPr>
              <w:fldChar w:fldCharType="end"/>
            </w:r>
          </w:hyperlink>
        </w:p>
        <w:p w14:paraId="1BE4D19F" w14:textId="336676E6" w:rsidR="00794B54" w:rsidRDefault="00794B54">
          <w:pPr>
            <w:pStyle w:val="TOC2"/>
            <w:tabs>
              <w:tab w:val="right" w:leader="dot" w:pos="9016"/>
            </w:tabs>
            <w:rPr>
              <w:rFonts w:eastAsiaTheme="minorEastAsia"/>
              <w:noProof/>
              <w:lang w:val="en-CH" w:eastAsia="en-CH"/>
            </w:rPr>
          </w:pPr>
          <w:hyperlink w:anchor="_Toc221865020" w:history="1">
            <w:r w:rsidRPr="00671DA7">
              <w:rPr>
                <w:rStyle w:val="Hyperlink"/>
                <w:noProof/>
              </w:rPr>
              <w:t>Information</w:t>
            </w:r>
            <w:r>
              <w:rPr>
                <w:noProof/>
                <w:webHidden/>
              </w:rPr>
              <w:tab/>
            </w:r>
            <w:r>
              <w:rPr>
                <w:noProof/>
                <w:webHidden/>
              </w:rPr>
              <w:fldChar w:fldCharType="begin"/>
            </w:r>
            <w:r>
              <w:rPr>
                <w:noProof/>
                <w:webHidden/>
              </w:rPr>
              <w:instrText xml:space="preserve"> PAGEREF _Toc221865020 \h </w:instrText>
            </w:r>
            <w:r>
              <w:rPr>
                <w:noProof/>
                <w:webHidden/>
              </w:rPr>
            </w:r>
            <w:r>
              <w:rPr>
                <w:noProof/>
                <w:webHidden/>
              </w:rPr>
              <w:fldChar w:fldCharType="separate"/>
            </w:r>
            <w:r>
              <w:rPr>
                <w:noProof/>
                <w:webHidden/>
              </w:rPr>
              <w:t>4</w:t>
            </w:r>
            <w:r>
              <w:rPr>
                <w:noProof/>
                <w:webHidden/>
              </w:rPr>
              <w:fldChar w:fldCharType="end"/>
            </w:r>
          </w:hyperlink>
        </w:p>
        <w:p w14:paraId="344A7A9B" w14:textId="08FD68BC" w:rsidR="00794B54" w:rsidRDefault="00794B54">
          <w:pPr>
            <w:pStyle w:val="TOC3"/>
            <w:tabs>
              <w:tab w:val="right" w:leader="dot" w:pos="9016"/>
            </w:tabs>
            <w:rPr>
              <w:rFonts w:eastAsiaTheme="minorEastAsia"/>
              <w:noProof/>
              <w:lang w:val="en-CH" w:eastAsia="en-CH"/>
            </w:rPr>
          </w:pPr>
          <w:hyperlink w:anchor="_Toc221865021" w:history="1">
            <w:r w:rsidRPr="00671DA7">
              <w:rPr>
                <w:rStyle w:val="Hyperlink"/>
                <w:noProof/>
              </w:rPr>
              <w:t>Thema des Projekts:</w:t>
            </w:r>
            <w:r>
              <w:rPr>
                <w:noProof/>
                <w:webHidden/>
              </w:rPr>
              <w:tab/>
            </w:r>
            <w:r>
              <w:rPr>
                <w:noProof/>
                <w:webHidden/>
              </w:rPr>
              <w:fldChar w:fldCharType="begin"/>
            </w:r>
            <w:r>
              <w:rPr>
                <w:noProof/>
                <w:webHidden/>
              </w:rPr>
              <w:instrText xml:space="preserve"> PAGEREF _Toc221865021 \h </w:instrText>
            </w:r>
            <w:r>
              <w:rPr>
                <w:noProof/>
                <w:webHidden/>
              </w:rPr>
            </w:r>
            <w:r>
              <w:rPr>
                <w:noProof/>
                <w:webHidden/>
              </w:rPr>
              <w:fldChar w:fldCharType="separate"/>
            </w:r>
            <w:r>
              <w:rPr>
                <w:noProof/>
                <w:webHidden/>
              </w:rPr>
              <w:t>4</w:t>
            </w:r>
            <w:r>
              <w:rPr>
                <w:noProof/>
                <w:webHidden/>
              </w:rPr>
              <w:fldChar w:fldCharType="end"/>
            </w:r>
          </w:hyperlink>
        </w:p>
        <w:p w14:paraId="284E6ED7" w14:textId="45273C42" w:rsidR="00794B54" w:rsidRDefault="00794B54">
          <w:pPr>
            <w:pStyle w:val="TOC3"/>
            <w:tabs>
              <w:tab w:val="right" w:leader="dot" w:pos="9016"/>
            </w:tabs>
            <w:rPr>
              <w:rFonts w:eastAsiaTheme="minorEastAsia"/>
              <w:noProof/>
              <w:lang w:val="en-CH" w:eastAsia="en-CH"/>
            </w:rPr>
          </w:pPr>
          <w:hyperlink w:anchor="_Toc221865022" w:history="1">
            <w:r w:rsidRPr="00671DA7">
              <w:rPr>
                <w:rStyle w:val="Hyperlink"/>
                <w:noProof/>
              </w:rPr>
              <w:t>Ziel des Projekts:</w:t>
            </w:r>
            <w:r>
              <w:rPr>
                <w:noProof/>
                <w:webHidden/>
              </w:rPr>
              <w:tab/>
            </w:r>
            <w:r>
              <w:rPr>
                <w:noProof/>
                <w:webHidden/>
              </w:rPr>
              <w:fldChar w:fldCharType="begin"/>
            </w:r>
            <w:r>
              <w:rPr>
                <w:noProof/>
                <w:webHidden/>
              </w:rPr>
              <w:instrText xml:space="preserve"> PAGEREF _Toc221865022 \h </w:instrText>
            </w:r>
            <w:r>
              <w:rPr>
                <w:noProof/>
                <w:webHidden/>
              </w:rPr>
            </w:r>
            <w:r>
              <w:rPr>
                <w:noProof/>
                <w:webHidden/>
              </w:rPr>
              <w:fldChar w:fldCharType="separate"/>
            </w:r>
            <w:r>
              <w:rPr>
                <w:noProof/>
                <w:webHidden/>
              </w:rPr>
              <w:t>4</w:t>
            </w:r>
            <w:r>
              <w:rPr>
                <w:noProof/>
                <w:webHidden/>
              </w:rPr>
              <w:fldChar w:fldCharType="end"/>
            </w:r>
          </w:hyperlink>
        </w:p>
        <w:p w14:paraId="63FF0279" w14:textId="5B6E5363" w:rsidR="00794B54" w:rsidRDefault="00794B54">
          <w:pPr>
            <w:pStyle w:val="TOC3"/>
            <w:tabs>
              <w:tab w:val="right" w:leader="dot" w:pos="9016"/>
            </w:tabs>
            <w:rPr>
              <w:rFonts w:eastAsiaTheme="minorEastAsia"/>
              <w:noProof/>
              <w:lang w:val="en-CH" w:eastAsia="en-CH"/>
            </w:rPr>
          </w:pPr>
          <w:hyperlink w:anchor="_Toc221865023" w:history="1">
            <w:r w:rsidRPr="00671DA7">
              <w:rPr>
                <w:rStyle w:val="Hyperlink"/>
                <w:noProof/>
              </w:rPr>
              <w:t>Geplante Funktionen</w:t>
            </w:r>
            <w:r>
              <w:rPr>
                <w:noProof/>
                <w:webHidden/>
              </w:rPr>
              <w:tab/>
            </w:r>
            <w:r>
              <w:rPr>
                <w:noProof/>
                <w:webHidden/>
              </w:rPr>
              <w:fldChar w:fldCharType="begin"/>
            </w:r>
            <w:r>
              <w:rPr>
                <w:noProof/>
                <w:webHidden/>
              </w:rPr>
              <w:instrText xml:space="preserve"> PAGEREF _Toc221865023 \h </w:instrText>
            </w:r>
            <w:r>
              <w:rPr>
                <w:noProof/>
                <w:webHidden/>
              </w:rPr>
            </w:r>
            <w:r>
              <w:rPr>
                <w:noProof/>
                <w:webHidden/>
              </w:rPr>
              <w:fldChar w:fldCharType="separate"/>
            </w:r>
            <w:r>
              <w:rPr>
                <w:noProof/>
                <w:webHidden/>
              </w:rPr>
              <w:t>4</w:t>
            </w:r>
            <w:r>
              <w:rPr>
                <w:noProof/>
                <w:webHidden/>
              </w:rPr>
              <w:fldChar w:fldCharType="end"/>
            </w:r>
          </w:hyperlink>
        </w:p>
        <w:p w14:paraId="490ECA07" w14:textId="3C3C95F0" w:rsidR="00794B54" w:rsidRDefault="00794B54">
          <w:pPr>
            <w:pStyle w:val="TOC3"/>
            <w:tabs>
              <w:tab w:val="right" w:leader="dot" w:pos="9016"/>
            </w:tabs>
            <w:rPr>
              <w:rFonts w:eastAsiaTheme="minorEastAsia"/>
              <w:noProof/>
              <w:lang w:val="en-CH" w:eastAsia="en-CH"/>
            </w:rPr>
          </w:pPr>
          <w:hyperlink w:anchor="_Toc221865024" w:history="1">
            <w:r w:rsidRPr="00671DA7">
              <w:rPr>
                <w:rStyle w:val="Hyperlink"/>
                <w:noProof/>
              </w:rPr>
              <w:t>Umsetzungsmöglichkeiten</w:t>
            </w:r>
            <w:r>
              <w:rPr>
                <w:noProof/>
                <w:webHidden/>
              </w:rPr>
              <w:tab/>
            </w:r>
            <w:r>
              <w:rPr>
                <w:noProof/>
                <w:webHidden/>
              </w:rPr>
              <w:fldChar w:fldCharType="begin"/>
            </w:r>
            <w:r>
              <w:rPr>
                <w:noProof/>
                <w:webHidden/>
              </w:rPr>
              <w:instrText xml:space="preserve"> PAGEREF _Toc221865024 \h </w:instrText>
            </w:r>
            <w:r>
              <w:rPr>
                <w:noProof/>
                <w:webHidden/>
              </w:rPr>
            </w:r>
            <w:r>
              <w:rPr>
                <w:noProof/>
                <w:webHidden/>
              </w:rPr>
              <w:fldChar w:fldCharType="separate"/>
            </w:r>
            <w:r>
              <w:rPr>
                <w:noProof/>
                <w:webHidden/>
              </w:rPr>
              <w:t>4</w:t>
            </w:r>
            <w:r>
              <w:rPr>
                <w:noProof/>
                <w:webHidden/>
              </w:rPr>
              <w:fldChar w:fldCharType="end"/>
            </w:r>
          </w:hyperlink>
        </w:p>
        <w:p w14:paraId="576941DD" w14:textId="68F4E426" w:rsidR="00794B54" w:rsidRDefault="00794B54">
          <w:pPr>
            <w:pStyle w:val="TOC2"/>
            <w:tabs>
              <w:tab w:val="right" w:leader="dot" w:pos="9016"/>
            </w:tabs>
            <w:rPr>
              <w:rFonts w:eastAsiaTheme="minorEastAsia"/>
              <w:noProof/>
              <w:lang w:val="en-CH" w:eastAsia="en-CH"/>
            </w:rPr>
          </w:pPr>
          <w:hyperlink w:anchor="_Toc221865025" w:history="1">
            <w:r w:rsidRPr="00671DA7">
              <w:rPr>
                <w:rStyle w:val="Hyperlink"/>
                <w:noProof/>
              </w:rPr>
              <w:t>Planung/Entscheidung</w:t>
            </w:r>
            <w:r>
              <w:rPr>
                <w:noProof/>
                <w:webHidden/>
              </w:rPr>
              <w:tab/>
            </w:r>
            <w:r>
              <w:rPr>
                <w:noProof/>
                <w:webHidden/>
              </w:rPr>
              <w:fldChar w:fldCharType="begin"/>
            </w:r>
            <w:r>
              <w:rPr>
                <w:noProof/>
                <w:webHidden/>
              </w:rPr>
              <w:instrText xml:space="preserve"> PAGEREF _Toc221865025 \h </w:instrText>
            </w:r>
            <w:r>
              <w:rPr>
                <w:noProof/>
                <w:webHidden/>
              </w:rPr>
            </w:r>
            <w:r>
              <w:rPr>
                <w:noProof/>
                <w:webHidden/>
              </w:rPr>
              <w:fldChar w:fldCharType="separate"/>
            </w:r>
            <w:r>
              <w:rPr>
                <w:noProof/>
                <w:webHidden/>
              </w:rPr>
              <w:t>4</w:t>
            </w:r>
            <w:r>
              <w:rPr>
                <w:noProof/>
                <w:webHidden/>
              </w:rPr>
              <w:fldChar w:fldCharType="end"/>
            </w:r>
          </w:hyperlink>
        </w:p>
        <w:p w14:paraId="7C109485" w14:textId="033E81AF" w:rsidR="00794B54" w:rsidRDefault="00794B54">
          <w:pPr>
            <w:pStyle w:val="TOC2"/>
            <w:tabs>
              <w:tab w:val="right" w:leader="dot" w:pos="9016"/>
            </w:tabs>
            <w:rPr>
              <w:rFonts w:eastAsiaTheme="minorEastAsia"/>
              <w:noProof/>
              <w:lang w:val="en-CH" w:eastAsia="en-CH"/>
            </w:rPr>
          </w:pPr>
          <w:hyperlink w:anchor="_Toc221865026" w:history="1">
            <w:r w:rsidRPr="00671DA7">
              <w:rPr>
                <w:rStyle w:val="Hyperlink"/>
                <w:noProof/>
              </w:rPr>
              <w:t>Projektdokumentation</w:t>
            </w:r>
            <w:r>
              <w:rPr>
                <w:noProof/>
                <w:webHidden/>
              </w:rPr>
              <w:tab/>
            </w:r>
            <w:r>
              <w:rPr>
                <w:noProof/>
                <w:webHidden/>
              </w:rPr>
              <w:fldChar w:fldCharType="begin"/>
            </w:r>
            <w:r>
              <w:rPr>
                <w:noProof/>
                <w:webHidden/>
              </w:rPr>
              <w:instrText xml:space="preserve"> PAGEREF _Toc221865026 \h </w:instrText>
            </w:r>
            <w:r>
              <w:rPr>
                <w:noProof/>
                <w:webHidden/>
              </w:rPr>
            </w:r>
            <w:r>
              <w:rPr>
                <w:noProof/>
                <w:webHidden/>
              </w:rPr>
              <w:fldChar w:fldCharType="separate"/>
            </w:r>
            <w:r>
              <w:rPr>
                <w:noProof/>
                <w:webHidden/>
              </w:rPr>
              <w:t>5</w:t>
            </w:r>
            <w:r>
              <w:rPr>
                <w:noProof/>
                <w:webHidden/>
              </w:rPr>
              <w:fldChar w:fldCharType="end"/>
            </w:r>
          </w:hyperlink>
        </w:p>
        <w:p w14:paraId="231EBF55" w14:textId="311B561A" w:rsidR="00794B54" w:rsidRDefault="00794B54">
          <w:pPr>
            <w:pStyle w:val="TOC3"/>
            <w:tabs>
              <w:tab w:val="right" w:leader="dot" w:pos="9016"/>
            </w:tabs>
            <w:rPr>
              <w:rFonts w:eastAsiaTheme="minorEastAsia"/>
              <w:noProof/>
              <w:lang w:val="en-CH" w:eastAsia="en-CH"/>
            </w:rPr>
          </w:pPr>
          <w:hyperlink w:anchor="_Toc221865027" w:history="1">
            <w:r w:rsidRPr="00671DA7">
              <w:rPr>
                <w:rStyle w:val="Hyperlink"/>
                <w:noProof/>
              </w:rPr>
              <w:t>Meilenstein 1: Projektsetup</w:t>
            </w:r>
            <w:r>
              <w:rPr>
                <w:noProof/>
                <w:webHidden/>
              </w:rPr>
              <w:tab/>
            </w:r>
            <w:r>
              <w:rPr>
                <w:noProof/>
                <w:webHidden/>
              </w:rPr>
              <w:fldChar w:fldCharType="begin"/>
            </w:r>
            <w:r>
              <w:rPr>
                <w:noProof/>
                <w:webHidden/>
              </w:rPr>
              <w:instrText xml:space="preserve"> PAGEREF _Toc221865027 \h </w:instrText>
            </w:r>
            <w:r>
              <w:rPr>
                <w:noProof/>
                <w:webHidden/>
              </w:rPr>
            </w:r>
            <w:r>
              <w:rPr>
                <w:noProof/>
                <w:webHidden/>
              </w:rPr>
              <w:fldChar w:fldCharType="separate"/>
            </w:r>
            <w:r>
              <w:rPr>
                <w:noProof/>
                <w:webHidden/>
              </w:rPr>
              <w:t>5</w:t>
            </w:r>
            <w:r>
              <w:rPr>
                <w:noProof/>
                <w:webHidden/>
              </w:rPr>
              <w:fldChar w:fldCharType="end"/>
            </w:r>
          </w:hyperlink>
        </w:p>
        <w:p w14:paraId="6D9EF405" w14:textId="53C947B3" w:rsidR="00794B54" w:rsidRDefault="00794B54">
          <w:pPr>
            <w:pStyle w:val="TOC3"/>
            <w:tabs>
              <w:tab w:val="right" w:leader="dot" w:pos="9016"/>
            </w:tabs>
            <w:rPr>
              <w:rFonts w:eastAsiaTheme="minorEastAsia"/>
              <w:noProof/>
              <w:lang w:val="en-CH" w:eastAsia="en-CH"/>
            </w:rPr>
          </w:pPr>
          <w:hyperlink w:anchor="_Toc221865028" w:history="1">
            <w:r w:rsidRPr="00671DA7">
              <w:rPr>
                <w:rStyle w:val="Hyperlink"/>
                <w:noProof/>
              </w:rPr>
              <w:t>Meilenstein 2: Grundlagen aneignen</w:t>
            </w:r>
            <w:r>
              <w:rPr>
                <w:noProof/>
                <w:webHidden/>
              </w:rPr>
              <w:tab/>
            </w:r>
            <w:r>
              <w:rPr>
                <w:noProof/>
                <w:webHidden/>
              </w:rPr>
              <w:fldChar w:fldCharType="begin"/>
            </w:r>
            <w:r>
              <w:rPr>
                <w:noProof/>
                <w:webHidden/>
              </w:rPr>
              <w:instrText xml:space="preserve"> PAGEREF _Toc221865028 \h </w:instrText>
            </w:r>
            <w:r>
              <w:rPr>
                <w:noProof/>
                <w:webHidden/>
              </w:rPr>
            </w:r>
            <w:r>
              <w:rPr>
                <w:noProof/>
                <w:webHidden/>
              </w:rPr>
              <w:fldChar w:fldCharType="separate"/>
            </w:r>
            <w:r>
              <w:rPr>
                <w:noProof/>
                <w:webHidden/>
              </w:rPr>
              <w:t>5</w:t>
            </w:r>
            <w:r>
              <w:rPr>
                <w:noProof/>
                <w:webHidden/>
              </w:rPr>
              <w:fldChar w:fldCharType="end"/>
            </w:r>
          </w:hyperlink>
        </w:p>
        <w:p w14:paraId="06046359" w14:textId="3814B6F7" w:rsidR="00794B54" w:rsidRDefault="00794B54">
          <w:pPr>
            <w:pStyle w:val="TOC3"/>
            <w:tabs>
              <w:tab w:val="right" w:leader="dot" w:pos="9016"/>
            </w:tabs>
            <w:rPr>
              <w:rFonts w:eastAsiaTheme="minorEastAsia"/>
              <w:noProof/>
              <w:lang w:val="en-CH" w:eastAsia="en-CH"/>
            </w:rPr>
          </w:pPr>
          <w:hyperlink w:anchor="_Toc221865029" w:history="1">
            <w:r w:rsidRPr="00671DA7">
              <w:rPr>
                <w:rStyle w:val="Hyperlink"/>
                <w:noProof/>
              </w:rPr>
              <w:t>Meilenstein 3: Java backend erstellen</w:t>
            </w:r>
            <w:r>
              <w:rPr>
                <w:noProof/>
                <w:webHidden/>
              </w:rPr>
              <w:tab/>
            </w:r>
            <w:r>
              <w:rPr>
                <w:noProof/>
                <w:webHidden/>
              </w:rPr>
              <w:fldChar w:fldCharType="begin"/>
            </w:r>
            <w:r>
              <w:rPr>
                <w:noProof/>
                <w:webHidden/>
              </w:rPr>
              <w:instrText xml:space="preserve"> PAGEREF _Toc221865029 \h </w:instrText>
            </w:r>
            <w:r>
              <w:rPr>
                <w:noProof/>
                <w:webHidden/>
              </w:rPr>
            </w:r>
            <w:r>
              <w:rPr>
                <w:noProof/>
                <w:webHidden/>
              </w:rPr>
              <w:fldChar w:fldCharType="separate"/>
            </w:r>
            <w:r>
              <w:rPr>
                <w:noProof/>
                <w:webHidden/>
              </w:rPr>
              <w:t>5</w:t>
            </w:r>
            <w:r>
              <w:rPr>
                <w:noProof/>
                <w:webHidden/>
              </w:rPr>
              <w:fldChar w:fldCharType="end"/>
            </w:r>
          </w:hyperlink>
        </w:p>
        <w:p w14:paraId="716406CD" w14:textId="7F5E6554" w:rsidR="00794B54" w:rsidRDefault="00794B54">
          <w:pPr>
            <w:pStyle w:val="TOC3"/>
            <w:tabs>
              <w:tab w:val="right" w:leader="dot" w:pos="9016"/>
            </w:tabs>
            <w:rPr>
              <w:rFonts w:eastAsiaTheme="minorEastAsia"/>
              <w:noProof/>
              <w:lang w:val="en-CH" w:eastAsia="en-CH"/>
            </w:rPr>
          </w:pPr>
          <w:hyperlink w:anchor="_Toc221865030" w:history="1">
            <w:r w:rsidRPr="00671DA7">
              <w:rPr>
                <w:rStyle w:val="Hyperlink"/>
                <w:noProof/>
              </w:rPr>
              <w:t>Meilenstein 4: Konsole und backend verbinden</w:t>
            </w:r>
            <w:r>
              <w:rPr>
                <w:noProof/>
                <w:webHidden/>
              </w:rPr>
              <w:tab/>
            </w:r>
            <w:r>
              <w:rPr>
                <w:noProof/>
                <w:webHidden/>
              </w:rPr>
              <w:fldChar w:fldCharType="begin"/>
            </w:r>
            <w:r>
              <w:rPr>
                <w:noProof/>
                <w:webHidden/>
              </w:rPr>
              <w:instrText xml:space="preserve"> PAGEREF _Toc221865030 \h </w:instrText>
            </w:r>
            <w:r>
              <w:rPr>
                <w:noProof/>
                <w:webHidden/>
              </w:rPr>
            </w:r>
            <w:r>
              <w:rPr>
                <w:noProof/>
                <w:webHidden/>
              </w:rPr>
              <w:fldChar w:fldCharType="separate"/>
            </w:r>
            <w:r>
              <w:rPr>
                <w:noProof/>
                <w:webHidden/>
              </w:rPr>
              <w:t>5</w:t>
            </w:r>
            <w:r>
              <w:rPr>
                <w:noProof/>
                <w:webHidden/>
              </w:rPr>
              <w:fldChar w:fldCharType="end"/>
            </w:r>
          </w:hyperlink>
        </w:p>
        <w:p w14:paraId="2565CC87" w14:textId="4C606FD9" w:rsidR="00794B54" w:rsidRDefault="00794B54">
          <w:pPr>
            <w:pStyle w:val="TOC3"/>
            <w:tabs>
              <w:tab w:val="right" w:leader="dot" w:pos="9016"/>
            </w:tabs>
            <w:rPr>
              <w:rFonts w:eastAsiaTheme="minorEastAsia"/>
              <w:noProof/>
              <w:lang w:val="en-CH" w:eastAsia="en-CH"/>
            </w:rPr>
          </w:pPr>
          <w:hyperlink w:anchor="_Toc221865031" w:history="1">
            <w:r w:rsidRPr="00671DA7">
              <w:rPr>
                <w:rStyle w:val="Hyperlink"/>
                <w:noProof/>
              </w:rPr>
              <w:t>Meilenstein 5: Tests, Dokumentation und Präsentation</w:t>
            </w:r>
            <w:r>
              <w:rPr>
                <w:noProof/>
                <w:webHidden/>
              </w:rPr>
              <w:tab/>
            </w:r>
            <w:r>
              <w:rPr>
                <w:noProof/>
                <w:webHidden/>
              </w:rPr>
              <w:fldChar w:fldCharType="begin"/>
            </w:r>
            <w:r>
              <w:rPr>
                <w:noProof/>
                <w:webHidden/>
              </w:rPr>
              <w:instrText xml:space="preserve"> PAGEREF _Toc221865031 \h </w:instrText>
            </w:r>
            <w:r>
              <w:rPr>
                <w:noProof/>
                <w:webHidden/>
              </w:rPr>
            </w:r>
            <w:r>
              <w:rPr>
                <w:noProof/>
                <w:webHidden/>
              </w:rPr>
              <w:fldChar w:fldCharType="separate"/>
            </w:r>
            <w:r>
              <w:rPr>
                <w:noProof/>
                <w:webHidden/>
              </w:rPr>
              <w:t>5</w:t>
            </w:r>
            <w:r>
              <w:rPr>
                <w:noProof/>
                <w:webHidden/>
              </w:rPr>
              <w:fldChar w:fldCharType="end"/>
            </w:r>
          </w:hyperlink>
        </w:p>
        <w:p w14:paraId="4D6419CE" w14:textId="33762BAE" w:rsidR="00794B54" w:rsidRDefault="00794B54">
          <w:pPr>
            <w:pStyle w:val="TOC2"/>
            <w:tabs>
              <w:tab w:val="right" w:leader="dot" w:pos="9016"/>
            </w:tabs>
            <w:rPr>
              <w:rFonts w:eastAsiaTheme="minorEastAsia"/>
              <w:noProof/>
              <w:lang w:val="en-CH" w:eastAsia="en-CH"/>
            </w:rPr>
          </w:pPr>
          <w:hyperlink w:anchor="_Toc221865032" w:history="1">
            <w:r w:rsidRPr="00671DA7">
              <w:rPr>
                <w:rStyle w:val="Hyperlink"/>
                <w:noProof/>
              </w:rPr>
              <w:t>Umsetzung</w:t>
            </w:r>
            <w:r>
              <w:rPr>
                <w:noProof/>
                <w:webHidden/>
              </w:rPr>
              <w:tab/>
            </w:r>
            <w:r>
              <w:rPr>
                <w:noProof/>
                <w:webHidden/>
              </w:rPr>
              <w:fldChar w:fldCharType="begin"/>
            </w:r>
            <w:r>
              <w:rPr>
                <w:noProof/>
                <w:webHidden/>
              </w:rPr>
              <w:instrText xml:space="preserve"> PAGEREF _Toc221865032 \h </w:instrText>
            </w:r>
            <w:r>
              <w:rPr>
                <w:noProof/>
                <w:webHidden/>
              </w:rPr>
            </w:r>
            <w:r>
              <w:rPr>
                <w:noProof/>
                <w:webHidden/>
              </w:rPr>
              <w:fldChar w:fldCharType="separate"/>
            </w:r>
            <w:r>
              <w:rPr>
                <w:noProof/>
                <w:webHidden/>
              </w:rPr>
              <w:t>5</w:t>
            </w:r>
            <w:r>
              <w:rPr>
                <w:noProof/>
                <w:webHidden/>
              </w:rPr>
              <w:fldChar w:fldCharType="end"/>
            </w:r>
          </w:hyperlink>
        </w:p>
        <w:p w14:paraId="143EC79C" w14:textId="78E7CBE7" w:rsidR="00794B54" w:rsidRDefault="00794B54">
          <w:pPr>
            <w:pStyle w:val="TOC2"/>
            <w:tabs>
              <w:tab w:val="right" w:leader="dot" w:pos="9016"/>
            </w:tabs>
            <w:rPr>
              <w:rFonts w:eastAsiaTheme="minorEastAsia"/>
              <w:noProof/>
              <w:lang w:val="en-CH" w:eastAsia="en-CH"/>
            </w:rPr>
          </w:pPr>
          <w:hyperlink w:anchor="_Toc221865033" w:history="1">
            <w:r w:rsidRPr="00671DA7">
              <w:rPr>
                <w:rStyle w:val="Hyperlink"/>
                <w:noProof/>
              </w:rPr>
              <w:t>Testplan</w:t>
            </w:r>
            <w:r>
              <w:rPr>
                <w:noProof/>
                <w:webHidden/>
              </w:rPr>
              <w:tab/>
            </w:r>
            <w:r>
              <w:rPr>
                <w:noProof/>
                <w:webHidden/>
              </w:rPr>
              <w:fldChar w:fldCharType="begin"/>
            </w:r>
            <w:r>
              <w:rPr>
                <w:noProof/>
                <w:webHidden/>
              </w:rPr>
              <w:instrText xml:space="preserve"> PAGEREF _Toc221865033 \h </w:instrText>
            </w:r>
            <w:r>
              <w:rPr>
                <w:noProof/>
                <w:webHidden/>
              </w:rPr>
            </w:r>
            <w:r>
              <w:rPr>
                <w:noProof/>
                <w:webHidden/>
              </w:rPr>
              <w:fldChar w:fldCharType="separate"/>
            </w:r>
            <w:r>
              <w:rPr>
                <w:noProof/>
                <w:webHidden/>
              </w:rPr>
              <w:t>6</w:t>
            </w:r>
            <w:r>
              <w:rPr>
                <w:noProof/>
                <w:webHidden/>
              </w:rPr>
              <w:fldChar w:fldCharType="end"/>
            </w:r>
          </w:hyperlink>
        </w:p>
        <w:p w14:paraId="477C61FF" w14:textId="0E173DD0" w:rsidR="00794B54" w:rsidRDefault="00794B54">
          <w:pPr>
            <w:pStyle w:val="TOC2"/>
            <w:tabs>
              <w:tab w:val="right" w:leader="dot" w:pos="9016"/>
            </w:tabs>
            <w:rPr>
              <w:rFonts w:eastAsiaTheme="minorEastAsia"/>
              <w:noProof/>
              <w:lang w:val="en-CH" w:eastAsia="en-CH"/>
            </w:rPr>
          </w:pPr>
          <w:hyperlink w:anchor="_Toc221865034" w:history="1">
            <w:r w:rsidRPr="00671DA7">
              <w:rPr>
                <w:rStyle w:val="Hyperlink"/>
                <w:noProof/>
              </w:rPr>
              <w:t>Probleme</w:t>
            </w:r>
            <w:r>
              <w:rPr>
                <w:noProof/>
                <w:webHidden/>
              </w:rPr>
              <w:tab/>
            </w:r>
            <w:r>
              <w:rPr>
                <w:noProof/>
                <w:webHidden/>
              </w:rPr>
              <w:fldChar w:fldCharType="begin"/>
            </w:r>
            <w:r>
              <w:rPr>
                <w:noProof/>
                <w:webHidden/>
              </w:rPr>
              <w:instrText xml:space="preserve"> PAGEREF _Toc221865034 \h </w:instrText>
            </w:r>
            <w:r>
              <w:rPr>
                <w:noProof/>
                <w:webHidden/>
              </w:rPr>
            </w:r>
            <w:r>
              <w:rPr>
                <w:noProof/>
                <w:webHidden/>
              </w:rPr>
              <w:fldChar w:fldCharType="separate"/>
            </w:r>
            <w:r>
              <w:rPr>
                <w:noProof/>
                <w:webHidden/>
              </w:rPr>
              <w:t>6</w:t>
            </w:r>
            <w:r>
              <w:rPr>
                <w:noProof/>
                <w:webHidden/>
              </w:rPr>
              <w:fldChar w:fldCharType="end"/>
            </w:r>
          </w:hyperlink>
        </w:p>
        <w:p w14:paraId="09C84191" w14:textId="3740C63D" w:rsidR="00794B54" w:rsidRDefault="00794B54">
          <w:pPr>
            <w:pStyle w:val="TOC2"/>
            <w:tabs>
              <w:tab w:val="right" w:leader="dot" w:pos="9016"/>
            </w:tabs>
            <w:rPr>
              <w:rFonts w:eastAsiaTheme="minorEastAsia"/>
              <w:noProof/>
              <w:lang w:val="en-CH" w:eastAsia="en-CH"/>
            </w:rPr>
          </w:pPr>
          <w:hyperlink w:anchor="_Toc221865035" w:history="1">
            <w:r w:rsidRPr="00671DA7">
              <w:rPr>
                <w:rStyle w:val="Hyperlink"/>
                <w:noProof/>
              </w:rPr>
              <w:t>Tagesreflexionen</w:t>
            </w:r>
            <w:r>
              <w:rPr>
                <w:noProof/>
                <w:webHidden/>
              </w:rPr>
              <w:tab/>
            </w:r>
            <w:r>
              <w:rPr>
                <w:noProof/>
                <w:webHidden/>
              </w:rPr>
              <w:fldChar w:fldCharType="begin"/>
            </w:r>
            <w:r>
              <w:rPr>
                <w:noProof/>
                <w:webHidden/>
              </w:rPr>
              <w:instrText xml:space="preserve"> PAGEREF _Toc221865035 \h </w:instrText>
            </w:r>
            <w:r>
              <w:rPr>
                <w:noProof/>
                <w:webHidden/>
              </w:rPr>
            </w:r>
            <w:r>
              <w:rPr>
                <w:noProof/>
                <w:webHidden/>
              </w:rPr>
              <w:fldChar w:fldCharType="separate"/>
            </w:r>
            <w:r>
              <w:rPr>
                <w:noProof/>
                <w:webHidden/>
              </w:rPr>
              <w:t>6</w:t>
            </w:r>
            <w:r>
              <w:rPr>
                <w:noProof/>
                <w:webHidden/>
              </w:rPr>
              <w:fldChar w:fldCharType="end"/>
            </w:r>
          </w:hyperlink>
        </w:p>
        <w:p w14:paraId="6288078E" w14:textId="223ADF85" w:rsidR="00794B54" w:rsidRDefault="00794B54">
          <w:pPr>
            <w:pStyle w:val="TOC3"/>
            <w:tabs>
              <w:tab w:val="right" w:leader="dot" w:pos="9016"/>
            </w:tabs>
            <w:rPr>
              <w:rFonts w:eastAsiaTheme="minorEastAsia"/>
              <w:noProof/>
              <w:lang w:val="en-CH" w:eastAsia="en-CH"/>
            </w:rPr>
          </w:pPr>
          <w:hyperlink w:anchor="_Toc221865036" w:history="1">
            <w:r w:rsidRPr="00671DA7">
              <w:rPr>
                <w:rStyle w:val="Hyperlink"/>
                <w:noProof/>
              </w:rPr>
              <w:t>1. Tag (02.02.2026)</w:t>
            </w:r>
            <w:r>
              <w:rPr>
                <w:noProof/>
                <w:webHidden/>
              </w:rPr>
              <w:tab/>
            </w:r>
            <w:r>
              <w:rPr>
                <w:noProof/>
                <w:webHidden/>
              </w:rPr>
              <w:fldChar w:fldCharType="begin"/>
            </w:r>
            <w:r>
              <w:rPr>
                <w:noProof/>
                <w:webHidden/>
              </w:rPr>
              <w:instrText xml:space="preserve"> PAGEREF _Toc221865036 \h </w:instrText>
            </w:r>
            <w:r>
              <w:rPr>
                <w:noProof/>
                <w:webHidden/>
              </w:rPr>
            </w:r>
            <w:r>
              <w:rPr>
                <w:noProof/>
                <w:webHidden/>
              </w:rPr>
              <w:fldChar w:fldCharType="separate"/>
            </w:r>
            <w:r>
              <w:rPr>
                <w:noProof/>
                <w:webHidden/>
              </w:rPr>
              <w:t>6</w:t>
            </w:r>
            <w:r>
              <w:rPr>
                <w:noProof/>
                <w:webHidden/>
              </w:rPr>
              <w:fldChar w:fldCharType="end"/>
            </w:r>
          </w:hyperlink>
        </w:p>
        <w:p w14:paraId="1796AF0D" w14:textId="0A739B9F" w:rsidR="00794B54" w:rsidRDefault="00794B54">
          <w:pPr>
            <w:pStyle w:val="TOC3"/>
            <w:tabs>
              <w:tab w:val="right" w:leader="dot" w:pos="9016"/>
            </w:tabs>
            <w:rPr>
              <w:rFonts w:eastAsiaTheme="minorEastAsia"/>
              <w:noProof/>
              <w:lang w:val="en-CH" w:eastAsia="en-CH"/>
            </w:rPr>
          </w:pPr>
          <w:hyperlink w:anchor="_Toc221865037" w:history="1">
            <w:r w:rsidRPr="00671DA7">
              <w:rPr>
                <w:rStyle w:val="Hyperlink"/>
                <w:noProof/>
              </w:rPr>
              <w:t>2. Tag (03.02.2026)</w:t>
            </w:r>
            <w:r>
              <w:rPr>
                <w:noProof/>
                <w:webHidden/>
              </w:rPr>
              <w:tab/>
            </w:r>
            <w:r>
              <w:rPr>
                <w:noProof/>
                <w:webHidden/>
              </w:rPr>
              <w:fldChar w:fldCharType="begin"/>
            </w:r>
            <w:r>
              <w:rPr>
                <w:noProof/>
                <w:webHidden/>
              </w:rPr>
              <w:instrText xml:space="preserve"> PAGEREF _Toc221865037 \h </w:instrText>
            </w:r>
            <w:r>
              <w:rPr>
                <w:noProof/>
                <w:webHidden/>
              </w:rPr>
            </w:r>
            <w:r>
              <w:rPr>
                <w:noProof/>
                <w:webHidden/>
              </w:rPr>
              <w:fldChar w:fldCharType="separate"/>
            </w:r>
            <w:r>
              <w:rPr>
                <w:noProof/>
                <w:webHidden/>
              </w:rPr>
              <w:t>6</w:t>
            </w:r>
            <w:r>
              <w:rPr>
                <w:noProof/>
                <w:webHidden/>
              </w:rPr>
              <w:fldChar w:fldCharType="end"/>
            </w:r>
          </w:hyperlink>
        </w:p>
        <w:p w14:paraId="0AC63EBF" w14:textId="18535FEB" w:rsidR="00794B54" w:rsidRDefault="00794B54">
          <w:pPr>
            <w:pStyle w:val="TOC3"/>
            <w:tabs>
              <w:tab w:val="right" w:leader="dot" w:pos="9016"/>
            </w:tabs>
            <w:rPr>
              <w:rFonts w:eastAsiaTheme="minorEastAsia"/>
              <w:noProof/>
              <w:lang w:val="en-CH" w:eastAsia="en-CH"/>
            </w:rPr>
          </w:pPr>
          <w:hyperlink w:anchor="_Toc221865038" w:history="1">
            <w:r w:rsidRPr="00671DA7">
              <w:rPr>
                <w:rStyle w:val="Hyperlink"/>
                <w:noProof/>
              </w:rPr>
              <w:t>3. Tag (04.02.2026)</w:t>
            </w:r>
            <w:r>
              <w:rPr>
                <w:noProof/>
                <w:webHidden/>
              </w:rPr>
              <w:tab/>
            </w:r>
            <w:r>
              <w:rPr>
                <w:noProof/>
                <w:webHidden/>
              </w:rPr>
              <w:fldChar w:fldCharType="begin"/>
            </w:r>
            <w:r>
              <w:rPr>
                <w:noProof/>
                <w:webHidden/>
              </w:rPr>
              <w:instrText xml:space="preserve"> PAGEREF _Toc221865038 \h </w:instrText>
            </w:r>
            <w:r>
              <w:rPr>
                <w:noProof/>
                <w:webHidden/>
              </w:rPr>
            </w:r>
            <w:r>
              <w:rPr>
                <w:noProof/>
                <w:webHidden/>
              </w:rPr>
              <w:fldChar w:fldCharType="separate"/>
            </w:r>
            <w:r>
              <w:rPr>
                <w:noProof/>
                <w:webHidden/>
              </w:rPr>
              <w:t>6</w:t>
            </w:r>
            <w:r>
              <w:rPr>
                <w:noProof/>
                <w:webHidden/>
              </w:rPr>
              <w:fldChar w:fldCharType="end"/>
            </w:r>
          </w:hyperlink>
        </w:p>
        <w:p w14:paraId="7261E1A0" w14:textId="22795205" w:rsidR="00794B54" w:rsidRDefault="00794B54">
          <w:pPr>
            <w:pStyle w:val="TOC3"/>
            <w:tabs>
              <w:tab w:val="right" w:leader="dot" w:pos="9016"/>
            </w:tabs>
            <w:rPr>
              <w:rFonts w:eastAsiaTheme="minorEastAsia"/>
              <w:noProof/>
              <w:lang w:val="en-CH" w:eastAsia="en-CH"/>
            </w:rPr>
          </w:pPr>
          <w:hyperlink w:anchor="_Toc221865039" w:history="1">
            <w:r w:rsidRPr="00671DA7">
              <w:rPr>
                <w:rStyle w:val="Hyperlink"/>
                <w:noProof/>
              </w:rPr>
              <w:t>4. Tag (05.02.2026)</w:t>
            </w:r>
            <w:r>
              <w:rPr>
                <w:noProof/>
                <w:webHidden/>
              </w:rPr>
              <w:tab/>
            </w:r>
            <w:r>
              <w:rPr>
                <w:noProof/>
                <w:webHidden/>
              </w:rPr>
              <w:fldChar w:fldCharType="begin"/>
            </w:r>
            <w:r>
              <w:rPr>
                <w:noProof/>
                <w:webHidden/>
              </w:rPr>
              <w:instrText xml:space="preserve"> PAGEREF _Toc221865039 \h </w:instrText>
            </w:r>
            <w:r>
              <w:rPr>
                <w:noProof/>
                <w:webHidden/>
              </w:rPr>
            </w:r>
            <w:r>
              <w:rPr>
                <w:noProof/>
                <w:webHidden/>
              </w:rPr>
              <w:fldChar w:fldCharType="separate"/>
            </w:r>
            <w:r>
              <w:rPr>
                <w:noProof/>
                <w:webHidden/>
              </w:rPr>
              <w:t>6</w:t>
            </w:r>
            <w:r>
              <w:rPr>
                <w:noProof/>
                <w:webHidden/>
              </w:rPr>
              <w:fldChar w:fldCharType="end"/>
            </w:r>
          </w:hyperlink>
        </w:p>
        <w:p w14:paraId="3019B8D4" w14:textId="41B25712" w:rsidR="00794B54" w:rsidRDefault="00794B54">
          <w:pPr>
            <w:pStyle w:val="TOC3"/>
            <w:tabs>
              <w:tab w:val="right" w:leader="dot" w:pos="9016"/>
            </w:tabs>
            <w:rPr>
              <w:rFonts w:eastAsiaTheme="minorEastAsia"/>
              <w:noProof/>
              <w:lang w:val="en-CH" w:eastAsia="en-CH"/>
            </w:rPr>
          </w:pPr>
          <w:hyperlink w:anchor="_Toc221865040" w:history="1">
            <w:r w:rsidRPr="00671DA7">
              <w:rPr>
                <w:rStyle w:val="Hyperlink"/>
                <w:noProof/>
              </w:rPr>
              <w:t>5. Tag (05.02.2026)</w:t>
            </w:r>
            <w:r>
              <w:rPr>
                <w:noProof/>
                <w:webHidden/>
              </w:rPr>
              <w:tab/>
            </w:r>
            <w:r>
              <w:rPr>
                <w:noProof/>
                <w:webHidden/>
              </w:rPr>
              <w:fldChar w:fldCharType="begin"/>
            </w:r>
            <w:r>
              <w:rPr>
                <w:noProof/>
                <w:webHidden/>
              </w:rPr>
              <w:instrText xml:space="preserve"> PAGEREF _Toc221865040 \h </w:instrText>
            </w:r>
            <w:r>
              <w:rPr>
                <w:noProof/>
                <w:webHidden/>
              </w:rPr>
            </w:r>
            <w:r>
              <w:rPr>
                <w:noProof/>
                <w:webHidden/>
              </w:rPr>
              <w:fldChar w:fldCharType="separate"/>
            </w:r>
            <w:r>
              <w:rPr>
                <w:noProof/>
                <w:webHidden/>
              </w:rPr>
              <w:t>7</w:t>
            </w:r>
            <w:r>
              <w:rPr>
                <w:noProof/>
                <w:webHidden/>
              </w:rPr>
              <w:fldChar w:fldCharType="end"/>
            </w:r>
          </w:hyperlink>
        </w:p>
        <w:p w14:paraId="65D460AD" w14:textId="65159991" w:rsidR="00794B54" w:rsidRDefault="00794B54">
          <w:pPr>
            <w:pStyle w:val="TOC3"/>
            <w:tabs>
              <w:tab w:val="right" w:leader="dot" w:pos="9016"/>
            </w:tabs>
            <w:rPr>
              <w:rFonts w:eastAsiaTheme="minorEastAsia"/>
              <w:noProof/>
              <w:lang w:val="en-CH" w:eastAsia="en-CH"/>
            </w:rPr>
          </w:pPr>
          <w:hyperlink w:anchor="_Toc221865041" w:history="1">
            <w:r w:rsidRPr="00671DA7">
              <w:rPr>
                <w:rStyle w:val="Hyperlink"/>
                <w:noProof/>
              </w:rPr>
              <w:t>6. Tag (12.02.2026)</w:t>
            </w:r>
            <w:r>
              <w:rPr>
                <w:noProof/>
                <w:webHidden/>
              </w:rPr>
              <w:tab/>
            </w:r>
            <w:r>
              <w:rPr>
                <w:noProof/>
                <w:webHidden/>
              </w:rPr>
              <w:fldChar w:fldCharType="begin"/>
            </w:r>
            <w:r>
              <w:rPr>
                <w:noProof/>
                <w:webHidden/>
              </w:rPr>
              <w:instrText xml:space="preserve"> PAGEREF _Toc221865041 \h </w:instrText>
            </w:r>
            <w:r>
              <w:rPr>
                <w:noProof/>
                <w:webHidden/>
              </w:rPr>
            </w:r>
            <w:r>
              <w:rPr>
                <w:noProof/>
                <w:webHidden/>
              </w:rPr>
              <w:fldChar w:fldCharType="separate"/>
            </w:r>
            <w:r>
              <w:rPr>
                <w:noProof/>
                <w:webHidden/>
              </w:rPr>
              <w:t>7</w:t>
            </w:r>
            <w:r>
              <w:rPr>
                <w:noProof/>
                <w:webHidden/>
              </w:rPr>
              <w:fldChar w:fldCharType="end"/>
            </w:r>
          </w:hyperlink>
        </w:p>
        <w:p w14:paraId="1F8DA783" w14:textId="1169E96B" w:rsidR="00794B54" w:rsidRDefault="00794B54">
          <w:pPr>
            <w:pStyle w:val="TOC3"/>
            <w:tabs>
              <w:tab w:val="right" w:leader="dot" w:pos="9016"/>
            </w:tabs>
            <w:rPr>
              <w:rFonts w:eastAsiaTheme="minorEastAsia"/>
              <w:noProof/>
              <w:lang w:val="en-CH" w:eastAsia="en-CH"/>
            </w:rPr>
          </w:pPr>
          <w:hyperlink w:anchor="_Toc221865042" w:history="1">
            <w:r w:rsidRPr="00671DA7">
              <w:rPr>
                <w:rStyle w:val="Hyperlink"/>
                <w:noProof/>
              </w:rPr>
              <w:t>7.Tag (13.02.2026)</w:t>
            </w:r>
            <w:r>
              <w:rPr>
                <w:noProof/>
                <w:webHidden/>
              </w:rPr>
              <w:tab/>
            </w:r>
            <w:r>
              <w:rPr>
                <w:noProof/>
                <w:webHidden/>
              </w:rPr>
              <w:fldChar w:fldCharType="begin"/>
            </w:r>
            <w:r>
              <w:rPr>
                <w:noProof/>
                <w:webHidden/>
              </w:rPr>
              <w:instrText xml:space="preserve"> PAGEREF _Toc221865042 \h </w:instrText>
            </w:r>
            <w:r>
              <w:rPr>
                <w:noProof/>
                <w:webHidden/>
              </w:rPr>
            </w:r>
            <w:r>
              <w:rPr>
                <w:noProof/>
                <w:webHidden/>
              </w:rPr>
              <w:fldChar w:fldCharType="separate"/>
            </w:r>
            <w:r>
              <w:rPr>
                <w:noProof/>
                <w:webHidden/>
              </w:rPr>
              <w:t>7</w:t>
            </w:r>
            <w:r>
              <w:rPr>
                <w:noProof/>
                <w:webHidden/>
              </w:rPr>
              <w:fldChar w:fldCharType="end"/>
            </w:r>
          </w:hyperlink>
        </w:p>
        <w:p w14:paraId="18601E31" w14:textId="6EC18C6E" w:rsidR="00794B54" w:rsidRDefault="00794B54">
          <w:pPr>
            <w:pStyle w:val="TOC3"/>
            <w:tabs>
              <w:tab w:val="right" w:leader="dot" w:pos="9016"/>
            </w:tabs>
            <w:rPr>
              <w:rFonts w:eastAsiaTheme="minorEastAsia"/>
              <w:noProof/>
              <w:lang w:val="en-CH" w:eastAsia="en-CH"/>
            </w:rPr>
          </w:pPr>
          <w:hyperlink w:anchor="_Toc221865043" w:history="1">
            <w:r w:rsidRPr="00671DA7">
              <w:rPr>
                <w:rStyle w:val="Hyperlink"/>
                <w:noProof/>
              </w:rPr>
              <w:t>8. Tag (16.02.2026)</w:t>
            </w:r>
            <w:r>
              <w:rPr>
                <w:noProof/>
                <w:webHidden/>
              </w:rPr>
              <w:tab/>
            </w:r>
            <w:r>
              <w:rPr>
                <w:noProof/>
                <w:webHidden/>
              </w:rPr>
              <w:fldChar w:fldCharType="begin"/>
            </w:r>
            <w:r>
              <w:rPr>
                <w:noProof/>
                <w:webHidden/>
              </w:rPr>
              <w:instrText xml:space="preserve"> PAGEREF _Toc221865043 \h </w:instrText>
            </w:r>
            <w:r>
              <w:rPr>
                <w:noProof/>
                <w:webHidden/>
              </w:rPr>
            </w:r>
            <w:r>
              <w:rPr>
                <w:noProof/>
                <w:webHidden/>
              </w:rPr>
              <w:fldChar w:fldCharType="separate"/>
            </w:r>
            <w:r>
              <w:rPr>
                <w:noProof/>
                <w:webHidden/>
              </w:rPr>
              <w:t>7</w:t>
            </w:r>
            <w:r>
              <w:rPr>
                <w:noProof/>
                <w:webHidden/>
              </w:rPr>
              <w:fldChar w:fldCharType="end"/>
            </w:r>
          </w:hyperlink>
        </w:p>
        <w:p w14:paraId="3A72E9DC" w14:textId="211730F1" w:rsidR="00794B54" w:rsidRDefault="00794B54">
          <w:pPr>
            <w:pStyle w:val="TOC2"/>
            <w:tabs>
              <w:tab w:val="right" w:leader="dot" w:pos="9016"/>
            </w:tabs>
            <w:rPr>
              <w:rFonts w:eastAsiaTheme="minorEastAsia"/>
              <w:noProof/>
              <w:lang w:val="en-CH" w:eastAsia="en-CH"/>
            </w:rPr>
          </w:pPr>
          <w:hyperlink w:anchor="_Toc221865044" w:history="1">
            <w:r w:rsidRPr="00671DA7">
              <w:rPr>
                <w:rStyle w:val="Hyperlink"/>
                <w:noProof/>
              </w:rPr>
              <w:t>Fazit</w:t>
            </w:r>
            <w:r>
              <w:rPr>
                <w:noProof/>
                <w:webHidden/>
              </w:rPr>
              <w:tab/>
            </w:r>
            <w:r>
              <w:rPr>
                <w:noProof/>
                <w:webHidden/>
              </w:rPr>
              <w:fldChar w:fldCharType="begin"/>
            </w:r>
            <w:r>
              <w:rPr>
                <w:noProof/>
                <w:webHidden/>
              </w:rPr>
              <w:instrText xml:space="preserve"> PAGEREF _Toc221865044 \h </w:instrText>
            </w:r>
            <w:r>
              <w:rPr>
                <w:noProof/>
                <w:webHidden/>
              </w:rPr>
            </w:r>
            <w:r>
              <w:rPr>
                <w:noProof/>
                <w:webHidden/>
              </w:rPr>
              <w:fldChar w:fldCharType="separate"/>
            </w:r>
            <w:r>
              <w:rPr>
                <w:noProof/>
                <w:webHidden/>
              </w:rPr>
              <w:t>7</w:t>
            </w:r>
            <w:r>
              <w:rPr>
                <w:noProof/>
                <w:webHidden/>
              </w:rPr>
              <w:fldChar w:fldCharType="end"/>
            </w:r>
          </w:hyperlink>
        </w:p>
        <w:p w14:paraId="65826F44" w14:textId="26998284" w:rsidR="00794B54" w:rsidRDefault="00794B54">
          <w:pPr>
            <w:pStyle w:val="TOC2"/>
            <w:tabs>
              <w:tab w:val="right" w:leader="dot" w:pos="9016"/>
            </w:tabs>
            <w:rPr>
              <w:rFonts w:eastAsiaTheme="minorEastAsia"/>
              <w:noProof/>
              <w:lang w:val="en-CH" w:eastAsia="en-CH"/>
            </w:rPr>
          </w:pPr>
          <w:hyperlink w:anchor="_Toc221865045" w:history="1">
            <w:r w:rsidRPr="00671DA7">
              <w:rPr>
                <w:rStyle w:val="Hyperlink"/>
                <w:noProof/>
              </w:rPr>
              <w:t>Vollständiges Quellenverzeichnis</w:t>
            </w:r>
            <w:r>
              <w:rPr>
                <w:noProof/>
                <w:webHidden/>
              </w:rPr>
              <w:tab/>
            </w:r>
            <w:r>
              <w:rPr>
                <w:noProof/>
                <w:webHidden/>
              </w:rPr>
              <w:fldChar w:fldCharType="begin"/>
            </w:r>
            <w:r>
              <w:rPr>
                <w:noProof/>
                <w:webHidden/>
              </w:rPr>
              <w:instrText xml:space="preserve"> PAGEREF _Toc221865045 \h </w:instrText>
            </w:r>
            <w:r>
              <w:rPr>
                <w:noProof/>
                <w:webHidden/>
              </w:rPr>
            </w:r>
            <w:r>
              <w:rPr>
                <w:noProof/>
                <w:webHidden/>
              </w:rPr>
              <w:fldChar w:fldCharType="separate"/>
            </w:r>
            <w:r>
              <w:rPr>
                <w:noProof/>
                <w:webHidden/>
              </w:rPr>
              <w:t>7</w:t>
            </w:r>
            <w:r>
              <w:rPr>
                <w:noProof/>
                <w:webHidden/>
              </w:rPr>
              <w:fldChar w:fldCharType="end"/>
            </w:r>
          </w:hyperlink>
        </w:p>
        <w:p w14:paraId="57F37571" w14:textId="6C61CF76" w:rsidR="00794B54" w:rsidRDefault="00794B54">
          <w:pPr>
            <w:pStyle w:val="TOC2"/>
            <w:tabs>
              <w:tab w:val="right" w:leader="dot" w:pos="9016"/>
            </w:tabs>
            <w:rPr>
              <w:rFonts w:eastAsiaTheme="minorEastAsia"/>
              <w:noProof/>
              <w:lang w:val="en-CH" w:eastAsia="en-CH"/>
            </w:rPr>
          </w:pPr>
          <w:hyperlink w:anchor="_Toc221865046" w:history="1">
            <w:r w:rsidRPr="00671DA7">
              <w:rPr>
                <w:rStyle w:val="Hyperlink"/>
                <w:noProof/>
              </w:rPr>
              <w:t>Anhang</w:t>
            </w:r>
            <w:r>
              <w:rPr>
                <w:noProof/>
                <w:webHidden/>
              </w:rPr>
              <w:tab/>
            </w:r>
            <w:r>
              <w:rPr>
                <w:noProof/>
                <w:webHidden/>
              </w:rPr>
              <w:fldChar w:fldCharType="begin"/>
            </w:r>
            <w:r>
              <w:rPr>
                <w:noProof/>
                <w:webHidden/>
              </w:rPr>
              <w:instrText xml:space="preserve"> PAGEREF _Toc221865046 \h </w:instrText>
            </w:r>
            <w:r>
              <w:rPr>
                <w:noProof/>
                <w:webHidden/>
              </w:rPr>
            </w:r>
            <w:r>
              <w:rPr>
                <w:noProof/>
                <w:webHidden/>
              </w:rPr>
              <w:fldChar w:fldCharType="separate"/>
            </w:r>
            <w:r>
              <w:rPr>
                <w:noProof/>
                <w:webHidden/>
              </w:rPr>
              <w:t>7</w:t>
            </w:r>
            <w:r>
              <w:rPr>
                <w:noProof/>
                <w:webHidden/>
              </w:rPr>
              <w:fldChar w:fldCharType="end"/>
            </w:r>
          </w:hyperlink>
        </w:p>
        <w:p w14:paraId="241B799F" w14:textId="31ED65EA" w:rsidR="009C5F74" w:rsidRPr="00EF1478" w:rsidRDefault="009C5F74">
          <w:r w:rsidRPr="00EF1478">
            <w:rPr>
              <w:b/>
              <w:bCs/>
            </w:rPr>
            <w:fldChar w:fldCharType="end"/>
          </w:r>
        </w:p>
      </w:sdtContent>
    </w:sdt>
    <w:p w14:paraId="1EA27822" w14:textId="77777777" w:rsidR="009B7BB2" w:rsidRPr="00EF1478" w:rsidRDefault="009B7BB2">
      <w:r w:rsidRPr="00EF1478">
        <w:lastRenderedPageBreak/>
        <w:br w:type="page"/>
      </w:r>
    </w:p>
    <w:p w14:paraId="4EC10610" w14:textId="43949588" w:rsidR="008F67F5" w:rsidRPr="00EF1478" w:rsidRDefault="008F67F5" w:rsidP="008F67F5">
      <w:pPr>
        <w:pStyle w:val="Heading1"/>
      </w:pPr>
      <w:bookmarkStart w:id="0" w:name="_Toc221865017"/>
      <w:r w:rsidRPr="00EF1478">
        <w:lastRenderedPageBreak/>
        <w:t>Änderungstabelle</w:t>
      </w:r>
      <w:bookmarkEnd w:id="0"/>
    </w:p>
    <w:tbl>
      <w:tblPr>
        <w:tblStyle w:val="TableGrid"/>
        <w:tblW w:w="9519" w:type="dxa"/>
        <w:tblLook w:val="04A0" w:firstRow="1" w:lastRow="0" w:firstColumn="1" w:lastColumn="0" w:noHBand="0" w:noVBand="1"/>
      </w:tblPr>
      <w:tblGrid>
        <w:gridCol w:w="1314"/>
        <w:gridCol w:w="2351"/>
        <w:gridCol w:w="975"/>
        <w:gridCol w:w="4879"/>
      </w:tblGrid>
      <w:tr w:rsidR="00E60CB7" w:rsidRPr="00EF1478" w14:paraId="5DCD8E81" w14:textId="77777777">
        <w:trPr>
          <w:trHeight w:val="306"/>
        </w:trPr>
        <w:tc>
          <w:tcPr>
            <w:tcW w:w="1314" w:type="dxa"/>
          </w:tcPr>
          <w:p w14:paraId="64C25CED" w14:textId="77777777" w:rsidR="00E60CB7" w:rsidRPr="00EF1478" w:rsidRDefault="00E60CB7">
            <w:pPr>
              <w:jc w:val="center"/>
              <w:rPr>
                <w:b/>
                <w:bCs/>
              </w:rPr>
            </w:pPr>
            <w:r w:rsidRPr="00EF1478">
              <w:rPr>
                <w:b/>
                <w:bCs/>
              </w:rPr>
              <w:t>Version</w:t>
            </w:r>
          </w:p>
        </w:tc>
        <w:tc>
          <w:tcPr>
            <w:tcW w:w="2351" w:type="dxa"/>
          </w:tcPr>
          <w:p w14:paraId="0F73CA64" w14:textId="77777777" w:rsidR="00E60CB7" w:rsidRPr="00EF1478" w:rsidRDefault="00E60CB7">
            <w:pPr>
              <w:jc w:val="center"/>
              <w:rPr>
                <w:b/>
                <w:bCs/>
              </w:rPr>
            </w:pPr>
            <w:r w:rsidRPr="00EF1478">
              <w:rPr>
                <w:b/>
                <w:bCs/>
              </w:rPr>
              <w:t>Datum</w:t>
            </w:r>
          </w:p>
        </w:tc>
        <w:tc>
          <w:tcPr>
            <w:tcW w:w="975" w:type="dxa"/>
          </w:tcPr>
          <w:p w14:paraId="68280D15" w14:textId="77777777" w:rsidR="00E60CB7" w:rsidRPr="00EF1478" w:rsidRDefault="00E60CB7">
            <w:pPr>
              <w:jc w:val="center"/>
              <w:rPr>
                <w:b/>
                <w:bCs/>
              </w:rPr>
            </w:pPr>
            <w:r w:rsidRPr="00EF1478">
              <w:rPr>
                <w:b/>
                <w:bCs/>
              </w:rPr>
              <w:t>Autor</w:t>
            </w:r>
          </w:p>
        </w:tc>
        <w:tc>
          <w:tcPr>
            <w:tcW w:w="4879" w:type="dxa"/>
          </w:tcPr>
          <w:p w14:paraId="638AC5A7" w14:textId="77777777" w:rsidR="00E60CB7" w:rsidRPr="00EF1478" w:rsidRDefault="00E60CB7">
            <w:pPr>
              <w:jc w:val="center"/>
              <w:rPr>
                <w:b/>
                <w:bCs/>
              </w:rPr>
            </w:pPr>
            <w:r w:rsidRPr="00EF1478">
              <w:rPr>
                <w:b/>
                <w:bCs/>
              </w:rPr>
              <w:t>Änderung</w:t>
            </w:r>
          </w:p>
        </w:tc>
      </w:tr>
      <w:tr w:rsidR="00E60CB7" w:rsidRPr="00EF1478" w14:paraId="4CA63AF1" w14:textId="77777777" w:rsidTr="00E60CB7">
        <w:trPr>
          <w:trHeight w:val="727"/>
        </w:trPr>
        <w:tc>
          <w:tcPr>
            <w:tcW w:w="1314" w:type="dxa"/>
          </w:tcPr>
          <w:p w14:paraId="31E0C7DA" w14:textId="617CC6DA" w:rsidR="00E60CB7" w:rsidRPr="00EF1478" w:rsidRDefault="00B774C3">
            <w:r w:rsidRPr="00EF1478">
              <w:t>keine</w:t>
            </w:r>
          </w:p>
        </w:tc>
        <w:tc>
          <w:tcPr>
            <w:tcW w:w="2351" w:type="dxa"/>
          </w:tcPr>
          <w:p w14:paraId="175FB9A2" w14:textId="4ABE2554" w:rsidR="00E60CB7" w:rsidRPr="00EF1478" w:rsidRDefault="00E60CB7">
            <w:r w:rsidRPr="00EF1478">
              <w:t>03.02.2026</w:t>
            </w:r>
          </w:p>
        </w:tc>
        <w:tc>
          <w:tcPr>
            <w:tcW w:w="975" w:type="dxa"/>
          </w:tcPr>
          <w:p w14:paraId="4E61419C" w14:textId="77777777" w:rsidR="00E60CB7" w:rsidRPr="00EF1478" w:rsidRDefault="00E60CB7">
            <w:r w:rsidRPr="00EF1478">
              <w:t>Rico</w:t>
            </w:r>
          </w:p>
        </w:tc>
        <w:tc>
          <w:tcPr>
            <w:tcW w:w="4879" w:type="dxa"/>
          </w:tcPr>
          <w:p w14:paraId="30C02F8B" w14:textId="77777777" w:rsidR="00E60CB7" w:rsidRPr="00EF1478" w:rsidRDefault="00E60CB7">
            <w:pPr>
              <w:pStyle w:val="ListParagraph"/>
              <w:numPr>
                <w:ilvl w:val="0"/>
                <w:numId w:val="2"/>
              </w:numPr>
            </w:pPr>
            <w:r w:rsidRPr="00EF1478">
              <w:t>Word File erstellt</w:t>
            </w:r>
          </w:p>
          <w:p w14:paraId="7D84044F" w14:textId="36B6AFD0" w:rsidR="00E60CB7" w:rsidRPr="00EF1478" w:rsidRDefault="00E60CB7">
            <w:pPr>
              <w:pStyle w:val="ListParagraph"/>
              <w:numPr>
                <w:ilvl w:val="0"/>
                <w:numId w:val="2"/>
              </w:numPr>
            </w:pPr>
            <w:r w:rsidRPr="00EF1478">
              <w:t xml:space="preserve">Grundgerüst </w:t>
            </w:r>
            <w:r w:rsidR="00B774C3" w:rsidRPr="00EF1478">
              <w:t>erstellt</w:t>
            </w:r>
          </w:p>
        </w:tc>
      </w:tr>
      <w:tr w:rsidR="00E60CB7" w:rsidRPr="00EF1478" w14:paraId="7533923F" w14:textId="77777777" w:rsidTr="001109E9">
        <w:trPr>
          <w:trHeight w:val="694"/>
        </w:trPr>
        <w:tc>
          <w:tcPr>
            <w:tcW w:w="1314" w:type="dxa"/>
          </w:tcPr>
          <w:p w14:paraId="20300D4A" w14:textId="7064C87D" w:rsidR="00E60CB7" w:rsidRPr="00EF1478" w:rsidRDefault="00B774C3">
            <w:r w:rsidRPr="00EF1478">
              <w:t>1.0</w:t>
            </w:r>
          </w:p>
        </w:tc>
        <w:tc>
          <w:tcPr>
            <w:tcW w:w="2351" w:type="dxa"/>
          </w:tcPr>
          <w:p w14:paraId="6E7A8C46" w14:textId="65DF3C69" w:rsidR="00E60CB7" w:rsidRPr="00EF1478" w:rsidRDefault="00E60CB7">
            <w:r w:rsidRPr="00EF1478">
              <w:t>04.02.2026</w:t>
            </w:r>
          </w:p>
        </w:tc>
        <w:tc>
          <w:tcPr>
            <w:tcW w:w="975" w:type="dxa"/>
          </w:tcPr>
          <w:p w14:paraId="6E6442B4" w14:textId="77777777" w:rsidR="00E60CB7" w:rsidRPr="00EF1478" w:rsidRDefault="00E60CB7">
            <w:r w:rsidRPr="00EF1478">
              <w:t>Rico</w:t>
            </w:r>
          </w:p>
        </w:tc>
        <w:tc>
          <w:tcPr>
            <w:tcW w:w="4879" w:type="dxa"/>
          </w:tcPr>
          <w:p w14:paraId="5747A4A3" w14:textId="77777777" w:rsidR="00E60CB7" w:rsidRPr="00EF1478" w:rsidRDefault="00E60CB7">
            <w:pPr>
              <w:pStyle w:val="ListParagraph"/>
              <w:numPr>
                <w:ilvl w:val="0"/>
                <w:numId w:val="1"/>
              </w:numPr>
            </w:pPr>
            <w:r w:rsidRPr="00EF1478">
              <w:t>Änderungstabelle hinzugefügt</w:t>
            </w:r>
          </w:p>
          <w:p w14:paraId="2D92D64A" w14:textId="2C3E4561" w:rsidR="00E60CB7" w:rsidRPr="00EF1478" w:rsidRDefault="00E60CB7">
            <w:pPr>
              <w:pStyle w:val="ListParagraph"/>
              <w:numPr>
                <w:ilvl w:val="0"/>
                <w:numId w:val="1"/>
              </w:numPr>
            </w:pPr>
            <w:r w:rsidRPr="00EF1478">
              <w:t>Motivation erfasst</w:t>
            </w:r>
          </w:p>
        </w:tc>
      </w:tr>
      <w:tr w:rsidR="00E171BD" w:rsidRPr="00EF1478" w14:paraId="028C2EE9" w14:textId="77777777" w:rsidTr="001109E9">
        <w:trPr>
          <w:trHeight w:val="694"/>
        </w:trPr>
        <w:tc>
          <w:tcPr>
            <w:tcW w:w="1314" w:type="dxa"/>
          </w:tcPr>
          <w:p w14:paraId="13BE4728" w14:textId="2B89CE8C" w:rsidR="00E171BD" w:rsidRPr="00EF1478" w:rsidRDefault="00E171BD">
            <w:r w:rsidRPr="00EF1478">
              <w:t>2.0</w:t>
            </w:r>
          </w:p>
        </w:tc>
        <w:tc>
          <w:tcPr>
            <w:tcW w:w="2351" w:type="dxa"/>
          </w:tcPr>
          <w:p w14:paraId="05BC89AC" w14:textId="243504F9" w:rsidR="00E171BD" w:rsidRPr="00EF1478" w:rsidRDefault="00E171BD">
            <w:r w:rsidRPr="00EF1478">
              <w:t>06.02.2026</w:t>
            </w:r>
          </w:p>
        </w:tc>
        <w:tc>
          <w:tcPr>
            <w:tcW w:w="975" w:type="dxa"/>
          </w:tcPr>
          <w:p w14:paraId="2CFA518B" w14:textId="5A232F36" w:rsidR="00E171BD" w:rsidRPr="00EF1478" w:rsidRDefault="00E171BD">
            <w:r w:rsidRPr="00EF1478">
              <w:t>Rico</w:t>
            </w:r>
          </w:p>
        </w:tc>
        <w:tc>
          <w:tcPr>
            <w:tcW w:w="4879" w:type="dxa"/>
          </w:tcPr>
          <w:p w14:paraId="173AB2CA" w14:textId="77777777" w:rsidR="00E171BD" w:rsidRPr="00EF1478" w:rsidRDefault="00A2113A" w:rsidP="00E171BD">
            <w:pPr>
              <w:pStyle w:val="ListParagraph"/>
              <w:numPr>
                <w:ilvl w:val="0"/>
                <w:numId w:val="6"/>
              </w:numPr>
            </w:pPr>
            <w:r w:rsidRPr="00EF1478">
              <w:t>Tagesreflexionen bis Tag 5 geschrieben</w:t>
            </w:r>
          </w:p>
          <w:p w14:paraId="07C3F70A" w14:textId="77777777" w:rsidR="00A2113A" w:rsidRPr="00EF1478" w:rsidRDefault="00A2113A" w:rsidP="00E171BD">
            <w:pPr>
              <w:pStyle w:val="ListParagraph"/>
              <w:numPr>
                <w:ilvl w:val="0"/>
                <w:numId w:val="6"/>
              </w:numPr>
            </w:pPr>
            <w:r w:rsidRPr="00EF1478">
              <w:t>Quellenverzeichnis angefangen</w:t>
            </w:r>
          </w:p>
          <w:p w14:paraId="1A1714F8" w14:textId="7C3430C9" w:rsidR="005F4695" w:rsidRPr="00EF1478" w:rsidRDefault="00532B10" w:rsidP="005F4695">
            <w:pPr>
              <w:pStyle w:val="ListParagraph"/>
              <w:numPr>
                <w:ilvl w:val="0"/>
                <w:numId w:val="6"/>
              </w:numPr>
            </w:pPr>
            <w:r w:rsidRPr="00EF1478">
              <w:t>Information angefangen</w:t>
            </w:r>
          </w:p>
        </w:tc>
      </w:tr>
      <w:tr w:rsidR="005F4695" w:rsidRPr="00EF1478" w14:paraId="2F782725" w14:textId="77777777" w:rsidTr="001109E9">
        <w:trPr>
          <w:trHeight w:val="694"/>
        </w:trPr>
        <w:tc>
          <w:tcPr>
            <w:tcW w:w="1314" w:type="dxa"/>
          </w:tcPr>
          <w:p w14:paraId="2EC7AF21" w14:textId="72DC7FD3" w:rsidR="005F4695" w:rsidRPr="00EF1478" w:rsidRDefault="005F4695">
            <w:r>
              <w:t>3.0</w:t>
            </w:r>
          </w:p>
        </w:tc>
        <w:tc>
          <w:tcPr>
            <w:tcW w:w="2351" w:type="dxa"/>
          </w:tcPr>
          <w:p w14:paraId="3D96596F" w14:textId="591B143B" w:rsidR="005F4695" w:rsidRPr="00EF1478" w:rsidRDefault="005F4695">
            <w:r>
              <w:t>12.02.2026</w:t>
            </w:r>
          </w:p>
        </w:tc>
        <w:tc>
          <w:tcPr>
            <w:tcW w:w="975" w:type="dxa"/>
          </w:tcPr>
          <w:p w14:paraId="4BF1C600" w14:textId="26DB0061" w:rsidR="005F4695" w:rsidRPr="00EF1478" w:rsidRDefault="005F4695">
            <w:r>
              <w:t>Rico</w:t>
            </w:r>
          </w:p>
        </w:tc>
        <w:tc>
          <w:tcPr>
            <w:tcW w:w="4879" w:type="dxa"/>
          </w:tcPr>
          <w:p w14:paraId="07C85B30" w14:textId="77777777" w:rsidR="005F4695" w:rsidRDefault="00A157BB" w:rsidP="004425B0">
            <w:pPr>
              <w:pStyle w:val="ListParagraph"/>
              <w:numPr>
                <w:ilvl w:val="0"/>
                <w:numId w:val="10"/>
              </w:numPr>
            </w:pPr>
            <w:r>
              <w:t>Information fertiggestellt</w:t>
            </w:r>
          </w:p>
          <w:p w14:paraId="02DC8312" w14:textId="77777777" w:rsidR="00C6008F" w:rsidRDefault="00C6008F" w:rsidP="004425B0">
            <w:pPr>
              <w:pStyle w:val="ListParagraph"/>
              <w:numPr>
                <w:ilvl w:val="0"/>
                <w:numId w:val="10"/>
              </w:numPr>
            </w:pPr>
            <w:r w:rsidRPr="00C6008F">
              <w:t>Planung/Entscheidung</w:t>
            </w:r>
            <w:r>
              <w:t xml:space="preserve"> geschrieben</w:t>
            </w:r>
          </w:p>
          <w:p w14:paraId="2B76842D" w14:textId="77777777" w:rsidR="00820273" w:rsidRDefault="00820273" w:rsidP="00070FCA">
            <w:pPr>
              <w:pStyle w:val="ListParagraph"/>
              <w:numPr>
                <w:ilvl w:val="0"/>
                <w:numId w:val="10"/>
              </w:numPr>
            </w:pPr>
            <w:r w:rsidRPr="00820273">
              <w:t>Projektdokumentation</w:t>
            </w:r>
            <w:r>
              <w:t xml:space="preserve"> gemacht</w:t>
            </w:r>
          </w:p>
          <w:p w14:paraId="1545BD34" w14:textId="065D8336" w:rsidR="00DB71CC" w:rsidRPr="00EF1478" w:rsidRDefault="00DB71CC" w:rsidP="00070FCA">
            <w:pPr>
              <w:pStyle w:val="ListParagraph"/>
              <w:numPr>
                <w:ilvl w:val="0"/>
                <w:numId w:val="10"/>
              </w:numPr>
            </w:pPr>
            <w:r>
              <w:t>Umsetzung angefangen</w:t>
            </w:r>
          </w:p>
        </w:tc>
      </w:tr>
      <w:tr w:rsidR="00743F65" w:rsidRPr="00EF1478" w14:paraId="1B0BB483" w14:textId="77777777" w:rsidTr="001109E9">
        <w:trPr>
          <w:trHeight w:val="694"/>
        </w:trPr>
        <w:tc>
          <w:tcPr>
            <w:tcW w:w="1314" w:type="dxa"/>
          </w:tcPr>
          <w:p w14:paraId="42112F3F" w14:textId="455E5EDB" w:rsidR="00743F65" w:rsidRDefault="00743F65">
            <w:r>
              <w:t>4.0</w:t>
            </w:r>
          </w:p>
        </w:tc>
        <w:tc>
          <w:tcPr>
            <w:tcW w:w="2351" w:type="dxa"/>
          </w:tcPr>
          <w:p w14:paraId="284E6538" w14:textId="029182AB" w:rsidR="00743F65" w:rsidRDefault="00743F65">
            <w:r>
              <w:t>13.02.2026</w:t>
            </w:r>
          </w:p>
        </w:tc>
        <w:tc>
          <w:tcPr>
            <w:tcW w:w="975" w:type="dxa"/>
          </w:tcPr>
          <w:p w14:paraId="628DED4F" w14:textId="6ECAAA05" w:rsidR="00743F65" w:rsidRDefault="00743F65">
            <w:r>
              <w:t>Rico</w:t>
            </w:r>
          </w:p>
        </w:tc>
        <w:tc>
          <w:tcPr>
            <w:tcW w:w="4879" w:type="dxa"/>
          </w:tcPr>
          <w:p w14:paraId="06980946" w14:textId="77777777" w:rsidR="00743F65" w:rsidRDefault="00743F65" w:rsidP="00743F65">
            <w:pPr>
              <w:pStyle w:val="ListParagraph"/>
              <w:numPr>
                <w:ilvl w:val="0"/>
                <w:numId w:val="12"/>
              </w:numPr>
            </w:pPr>
            <w:r>
              <w:t>Tag 6 geschrieben.</w:t>
            </w:r>
          </w:p>
          <w:p w14:paraId="1774231D" w14:textId="77777777" w:rsidR="00CD132D" w:rsidRDefault="00CD132D" w:rsidP="00CD132D">
            <w:pPr>
              <w:pStyle w:val="ListParagraph"/>
              <w:numPr>
                <w:ilvl w:val="0"/>
                <w:numId w:val="12"/>
              </w:numPr>
            </w:pPr>
            <w:r>
              <w:t>Umsetzung fertiggestellt</w:t>
            </w:r>
          </w:p>
          <w:p w14:paraId="45317838" w14:textId="77777777" w:rsidR="00CD132D" w:rsidRDefault="00CD132D" w:rsidP="00CD132D">
            <w:pPr>
              <w:pStyle w:val="ListParagraph"/>
              <w:numPr>
                <w:ilvl w:val="0"/>
                <w:numId w:val="12"/>
              </w:numPr>
            </w:pPr>
            <w:r>
              <w:t>Testplan geschrieben und durchgeführt</w:t>
            </w:r>
          </w:p>
          <w:p w14:paraId="79D5D2FA" w14:textId="1C66DF2A" w:rsidR="00CD132D" w:rsidRDefault="00CD132D" w:rsidP="00CD132D">
            <w:pPr>
              <w:pStyle w:val="ListParagraph"/>
              <w:numPr>
                <w:ilvl w:val="0"/>
                <w:numId w:val="12"/>
              </w:numPr>
            </w:pPr>
            <w:r>
              <w:t>Probleme aufgezeigt</w:t>
            </w:r>
          </w:p>
        </w:tc>
      </w:tr>
    </w:tbl>
    <w:p w14:paraId="4EC8EEC3" w14:textId="77777777" w:rsidR="008F67F5" w:rsidRPr="00EF1478" w:rsidRDefault="008F67F5" w:rsidP="008F67F5"/>
    <w:p w14:paraId="674E6253" w14:textId="451EEEEE" w:rsidR="008F67F5" w:rsidRPr="00EF1478" w:rsidRDefault="008F67F5" w:rsidP="00DB71CC">
      <w:pPr>
        <w:rPr>
          <w:rFonts w:asciiTheme="majorHAnsi" w:eastAsiaTheme="majorEastAsia" w:hAnsiTheme="majorHAnsi" w:cstheme="majorBidi"/>
          <w:color w:val="0F4761" w:themeColor="accent1" w:themeShade="BF"/>
          <w:sz w:val="40"/>
          <w:szCs w:val="40"/>
        </w:rPr>
      </w:pPr>
      <w:r w:rsidRPr="00EF1478">
        <w:br w:type="page"/>
      </w:r>
    </w:p>
    <w:p w14:paraId="59E77ACB" w14:textId="3D4DA8B8" w:rsidR="00A72A54" w:rsidRPr="00EF1478" w:rsidRDefault="008F67F5" w:rsidP="00F1360D">
      <w:pPr>
        <w:pStyle w:val="Heading1"/>
      </w:pPr>
      <w:bookmarkStart w:id="1" w:name="_Toc221865018"/>
      <w:r w:rsidRPr="00EF1478">
        <w:lastRenderedPageBreak/>
        <w:t>Notenübersicht</w:t>
      </w:r>
      <w:bookmarkEnd w:id="1"/>
    </w:p>
    <w:p w14:paraId="205E960D" w14:textId="1A92A19F" w:rsidR="009724B4" w:rsidRPr="00EF1478" w:rsidRDefault="00184FB6" w:rsidP="009724B4">
      <w:pPr>
        <w:pStyle w:val="Heading2"/>
      </w:pPr>
      <w:bookmarkStart w:id="2" w:name="_Toc221865019"/>
      <w:r w:rsidRPr="00EF1478">
        <w:t>Motivation</w:t>
      </w:r>
      <w:bookmarkEnd w:id="2"/>
    </w:p>
    <w:p w14:paraId="523031A6" w14:textId="255C41FD" w:rsidR="00623B06" w:rsidRPr="00EF1478" w:rsidRDefault="00623B06" w:rsidP="009C5F74">
      <w:r w:rsidRPr="00EF1478">
        <w:t>Meine Motivation ist es, Java zu lernen und Erfahrungen darin zu sammeln, wie man ein Projekt korrekt durchführt. In dem Projekt lerne ich die Grundlagen der Programmierung einer Java-Applikation, was wichtig für die Zukunft in meiner Lehre ist. Am Schluss eine Applikation zu haben, die ich weiterentwickeln kann und sinnvoll in meinem Alltag benutzen kann, motiviert mich besonders</w:t>
      </w:r>
      <w:r w:rsidR="006601C5" w:rsidRPr="00EF1478">
        <w:t>.</w:t>
      </w:r>
    </w:p>
    <w:p w14:paraId="391E66B5" w14:textId="578631C5" w:rsidR="00184FB6" w:rsidRPr="00EF1478" w:rsidRDefault="00184FB6" w:rsidP="00184FB6">
      <w:pPr>
        <w:pStyle w:val="Heading2"/>
      </w:pPr>
      <w:bookmarkStart w:id="3" w:name="_Toc221865020"/>
      <w:r w:rsidRPr="00EF1478">
        <w:t>Information</w:t>
      </w:r>
      <w:bookmarkEnd w:id="3"/>
    </w:p>
    <w:p w14:paraId="24B4B383" w14:textId="7CB2FF20" w:rsidR="00692910" w:rsidRPr="00EF1478" w:rsidRDefault="00CF265F" w:rsidP="00CF265F">
      <w:pPr>
        <w:pStyle w:val="Heading3"/>
      </w:pPr>
      <w:bookmarkStart w:id="4" w:name="_Toc221865021"/>
      <w:r w:rsidRPr="00EF1478">
        <w:t>Thema des Projekts:</w:t>
      </w:r>
      <w:bookmarkEnd w:id="4"/>
    </w:p>
    <w:p w14:paraId="4EFA5774" w14:textId="54A58086" w:rsidR="00CF265F" w:rsidRPr="00EF1478" w:rsidRDefault="00CF265F" w:rsidP="00CF265F">
      <w:r w:rsidRPr="00EF1478">
        <w:t>Das Thema des Projekts ist es, eine konsolenbasierte Notenverwaltung zu erstellen. Mit dem Programm kann man Schulen erstellen, Fächer anlegen und diesen Noten zuweisen. Danach lässt sich für jedes Fach der Durchschnitt berechnen und man kann ausserdem den Gesamtdurchschnitt der Schule einsehen.</w:t>
      </w:r>
    </w:p>
    <w:p w14:paraId="12E5AF44" w14:textId="47AAEF78" w:rsidR="00CF265F" w:rsidRPr="00EF1478" w:rsidRDefault="00CF265F" w:rsidP="00CF265F">
      <w:pPr>
        <w:pStyle w:val="Heading3"/>
      </w:pPr>
      <w:bookmarkStart w:id="5" w:name="_Toc221865022"/>
      <w:r w:rsidRPr="00EF1478">
        <w:t>Ziel des Projekts:</w:t>
      </w:r>
      <w:bookmarkEnd w:id="5"/>
    </w:p>
    <w:p w14:paraId="523874C1" w14:textId="0B05BE43" w:rsidR="00CF265F" w:rsidRPr="00EF1478" w:rsidRDefault="00CF265F" w:rsidP="00CF265F">
      <w:r w:rsidRPr="00EF1478">
        <w:t xml:space="preserve">Ziel ist es Java zu lernen und </w:t>
      </w:r>
      <w:r w:rsidR="007E3AC7" w:rsidRPr="00EF1478">
        <w:t>Verständnis</w:t>
      </w:r>
      <w:r w:rsidRPr="00EF1478">
        <w:t xml:space="preserve"> für die </w:t>
      </w:r>
      <w:r w:rsidR="007E3AC7" w:rsidRPr="00EF1478">
        <w:t>Objektorientierte-</w:t>
      </w:r>
      <w:r w:rsidRPr="00EF1478">
        <w:t xml:space="preserve">Programmiersprache </w:t>
      </w:r>
      <w:r w:rsidR="007E3AC7" w:rsidRPr="00EF1478">
        <w:t xml:space="preserve">zu erlangen. Ausserdem etwas </w:t>
      </w:r>
      <w:r w:rsidR="00EF1478" w:rsidRPr="00EF1478">
        <w:t>Nützliches damit zu erstellen. Der Fokus liegt auf einer sauberen Struktur und verständlichem Code.</w:t>
      </w:r>
    </w:p>
    <w:p w14:paraId="7C66F683" w14:textId="650A11D8" w:rsidR="00EF1478" w:rsidRDefault="00EF1478" w:rsidP="00EF1478">
      <w:pPr>
        <w:pStyle w:val="Heading3"/>
      </w:pPr>
      <w:bookmarkStart w:id="6" w:name="_Toc221865023"/>
      <w:r w:rsidRPr="00EF1478">
        <w:t>Geplante Funktionen</w:t>
      </w:r>
      <w:bookmarkEnd w:id="6"/>
    </w:p>
    <w:p w14:paraId="4678AC03" w14:textId="5A022BB4" w:rsidR="00EF1478" w:rsidRDefault="005F4695" w:rsidP="005F4695">
      <w:pPr>
        <w:pStyle w:val="ListParagraph"/>
        <w:numPr>
          <w:ilvl w:val="0"/>
          <w:numId w:val="9"/>
        </w:numPr>
      </w:pPr>
      <w:r>
        <w:t>Erstellen einer Schule</w:t>
      </w:r>
    </w:p>
    <w:p w14:paraId="3C0196BA" w14:textId="18D546D9" w:rsidR="005F4695" w:rsidRDefault="005F4695" w:rsidP="005F4695">
      <w:pPr>
        <w:pStyle w:val="ListParagraph"/>
        <w:numPr>
          <w:ilvl w:val="0"/>
          <w:numId w:val="9"/>
        </w:numPr>
      </w:pPr>
      <w:r>
        <w:t>Erstellen von Fächern</w:t>
      </w:r>
    </w:p>
    <w:p w14:paraId="5DFB01C0" w14:textId="53B17F9D" w:rsidR="005F4695" w:rsidRDefault="005F4695" w:rsidP="005F4695">
      <w:pPr>
        <w:pStyle w:val="ListParagraph"/>
        <w:numPr>
          <w:ilvl w:val="0"/>
          <w:numId w:val="9"/>
        </w:numPr>
      </w:pPr>
      <w:r>
        <w:t>Fächer zu einer Schule zuweisen</w:t>
      </w:r>
    </w:p>
    <w:p w14:paraId="5FE4989F" w14:textId="32CBCC64" w:rsidR="005F4695" w:rsidRDefault="005F4695" w:rsidP="005F4695">
      <w:pPr>
        <w:pStyle w:val="ListParagraph"/>
        <w:numPr>
          <w:ilvl w:val="0"/>
          <w:numId w:val="9"/>
        </w:numPr>
      </w:pPr>
      <w:r>
        <w:t>Noten zu Fächern hinzufügen</w:t>
      </w:r>
    </w:p>
    <w:p w14:paraId="6BC49999" w14:textId="13852663" w:rsidR="005F4695" w:rsidRDefault="005F4695" w:rsidP="005F4695">
      <w:pPr>
        <w:pStyle w:val="ListParagraph"/>
        <w:numPr>
          <w:ilvl w:val="0"/>
          <w:numId w:val="9"/>
        </w:numPr>
      </w:pPr>
      <w:r>
        <w:t>Durchschnitt pro Fach berechnen</w:t>
      </w:r>
    </w:p>
    <w:p w14:paraId="06636C56" w14:textId="46675ED3" w:rsidR="005F4695" w:rsidRDefault="005F4695" w:rsidP="005F4695">
      <w:pPr>
        <w:pStyle w:val="ListParagraph"/>
        <w:numPr>
          <w:ilvl w:val="0"/>
          <w:numId w:val="9"/>
        </w:numPr>
      </w:pPr>
      <w:r>
        <w:t>Gesamtdurchschnitt der Schule berechnet</w:t>
      </w:r>
    </w:p>
    <w:p w14:paraId="4FD98019" w14:textId="0821231B" w:rsidR="005F4695" w:rsidRDefault="00A157BB" w:rsidP="00A157BB">
      <w:pPr>
        <w:pStyle w:val="Heading3"/>
      </w:pPr>
      <w:bookmarkStart w:id="7" w:name="_Toc221865024"/>
      <w:r>
        <w:t>Umsetzungsmöglichkeiten</w:t>
      </w:r>
      <w:bookmarkEnd w:id="7"/>
    </w:p>
    <w:p w14:paraId="39D14341" w14:textId="5D49CCED" w:rsidR="00A157BB" w:rsidRPr="00A157BB" w:rsidRDefault="00A157BB" w:rsidP="00A157BB">
      <w:r>
        <w:t>Ich habe mich für ein Konsolenprogramm in Java entschieden. Auf eine grafische Benutzeroberfläche und eine Datenbank habe ich bewusst weggelassen, um den Fokus auf das Verständnis des Codes zu stellen.</w:t>
      </w:r>
    </w:p>
    <w:p w14:paraId="72D5E3FC" w14:textId="74F9CFA2" w:rsidR="00184FB6" w:rsidRPr="00EF1478" w:rsidRDefault="00184FB6" w:rsidP="00CF265F">
      <w:pPr>
        <w:pStyle w:val="Heading2"/>
      </w:pPr>
      <w:bookmarkStart w:id="8" w:name="_Toc221865025"/>
      <w:r w:rsidRPr="00EF1478">
        <w:t>Planung/Entscheidung</w:t>
      </w:r>
      <w:bookmarkEnd w:id="8"/>
    </w:p>
    <w:p w14:paraId="79FFCF96" w14:textId="718289FA" w:rsidR="004821BC" w:rsidRDefault="00A157BB" w:rsidP="004821BC">
      <w:r>
        <w:t xml:space="preserve">Zum beginn des Projektes habe ich verschiedene Möglichkeiten in Betracht gezogen. Zum Beispiel ein GUI oder eine Datenbank. Da ich jedoch noch nie etwas mit Java machte und alles neu war, habe ich mich für ein einfaches Konsolenprojekt </w:t>
      </w:r>
      <w:r>
        <w:lastRenderedPageBreak/>
        <w:t>entschieden. Ein grosser Faktor war, dass ich mich mehr auf den Code fokussieren kann und Java von Grund auf lernen kann.</w:t>
      </w:r>
    </w:p>
    <w:p w14:paraId="2ED50DC2" w14:textId="2CD7A9FA" w:rsidR="00A157BB" w:rsidRDefault="00A157BB" w:rsidP="004821BC">
      <w:r>
        <w:t>Später lässt sich das Projekt dann mit diesen Dingen erweitern und schafft so ein Projekt, auf dem sich prima aufbauen lässt.</w:t>
      </w:r>
    </w:p>
    <w:p w14:paraId="6993F980" w14:textId="745FA395" w:rsidR="00D55E68" w:rsidRPr="00EF1478" w:rsidRDefault="00D55E68" w:rsidP="004821BC">
      <w:r>
        <w:t xml:space="preserve">Ich hatte zuerst vier Klassen eingeplant. Erstmal die Main, dann die Grade, School und Subject klasse. Die Klasse Grade habe ich dann jedoch weggelassen, da eine eigene Klasse dafür etwas überflüssig war. </w:t>
      </w:r>
    </w:p>
    <w:p w14:paraId="2A1C04B4" w14:textId="65CBB436" w:rsidR="00331155" w:rsidRPr="00EF1478" w:rsidRDefault="00331155" w:rsidP="00331155">
      <w:pPr>
        <w:pStyle w:val="Heading2"/>
      </w:pPr>
      <w:bookmarkStart w:id="9" w:name="_Toc221865026"/>
      <w:r w:rsidRPr="00EF1478">
        <w:t>Projektdokumentation</w:t>
      </w:r>
      <w:bookmarkEnd w:id="9"/>
    </w:p>
    <w:p w14:paraId="700CC57F" w14:textId="1A05248E" w:rsidR="004821BC" w:rsidRDefault="00874BB2" w:rsidP="004821BC">
      <w:r>
        <w:t>Das Projekt wurde in verschiedene Meilensteine unterteilt, die logisch aufeinander aufbauen, um die Umsetzung geordnet durchführen zu können.</w:t>
      </w:r>
    </w:p>
    <w:p w14:paraId="34860023" w14:textId="5CDBB6A7" w:rsidR="005A2983" w:rsidRDefault="005A2983" w:rsidP="005A2983">
      <w:pPr>
        <w:pStyle w:val="Heading3"/>
        <w:rPr>
          <w:rStyle w:val="Heading3Char"/>
        </w:rPr>
      </w:pPr>
      <w:bookmarkStart w:id="10" w:name="_Toc221865027"/>
      <w:r>
        <w:rPr>
          <w:rStyle w:val="Heading3Char"/>
        </w:rPr>
        <w:t>M</w:t>
      </w:r>
      <w:r w:rsidRPr="005A2983">
        <w:rPr>
          <w:rStyle w:val="Heading3Char"/>
        </w:rPr>
        <w:t xml:space="preserve">eilenstein 1: </w:t>
      </w:r>
      <w:r w:rsidRPr="005A2983">
        <w:rPr>
          <w:rStyle w:val="Heading3Char"/>
        </w:rPr>
        <w:t>Projektsetu</w:t>
      </w:r>
      <w:r>
        <w:rPr>
          <w:rStyle w:val="Heading3Char"/>
        </w:rPr>
        <w:t>p</w:t>
      </w:r>
      <w:bookmarkEnd w:id="10"/>
    </w:p>
    <w:p w14:paraId="02A8C8DF" w14:textId="620CF3BD" w:rsidR="005A2983" w:rsidRDefault="005A2983" w:rsidP="005A2983">
      <w:r>
        <w:t>Dazu gehört</w:t>
      </w:r>
      <w:r w:rsidR="000566BA">
        <w:t xml:space="preserve"> die README.md Datei zu vervollständigen, alle Milestones und Issues zu definieren und die Projektbewilligung zu bekommen. </w:t>
      </w:r>
      <w:r w:rsidR="00DF2690">
        <w:t xml:space="preserve">Dies will ich am </w:t>
      </w:r>
      <w:r w:rsidR="004773FF">
        <w:t>zweiten Tag</w:t>
      </w:r>
      <w:r w:rsidR="00DF2690">
        <w:t xml:space="preserve"> fertig haben.</w:t>
      </w:r>
    </w:p>
    <w:p w14:paraId="6BBE3C2B" w14:textId="74D14B06" w:rsidR="00DF2690" w:rsidRDefault="00DF2690" w:rsidP="00DF2690">
      <w:pPr>
        <w:pStyle w:val="Heading3"/>
      </w:pPr>
      <w:bookmarkStart w:id="11" w:name="_Toc221865028"/>
      <w:r>
        <w:t xml:space="preserve">Meilenstein 2: </w:t>
      </w:r>
      <w:r w:rsidRPr="00DF2690">
        <w:t>Grundlagen aneignen</w:t>
      </w:r>
      <w:bookmarkEnd w:id="11"/>
    </w:p>
    <w:p w14:paraId="383585D6" w14:textId="1A4B84D3" w:rsidR="00DF2690" w:rsidRDefault="00DF2690" w:rsidP="00DF2690">
      <w:r>
        <w:t>Bei diesem Meilenstein ist das Ziel die Grundlagen von Java zu erlernen. Dies wird mit dem Lernpfad in W3schools erfolgen und soll mit dem dritten Tag erledigt werden.</w:t>
      </w:r>
    </w:p>
    <w:p w14:paraId="53E98649" w14:textId="69A3290E" w:rsidR="009A71F2" w:rsidRDefault="009A71F2" w:rsidP="000902A5">
      <w:pPr>
        <w:pStyle w:val="Heading3"/>
      </w:pPr>
      <w:bookmarkStart w:id="12" w:name="_Toc221865029"/>
      <w:r>
        <w:t xml:space="preserve">Meilenstein 3: </w:t>
      </w:r>
      <w:r w:rsidR="000902A5" w:rsidRPr="000902A5">
        <w:t xml:space="preserve">Java </w:t>
      </w:r>
      <w:r w:rsidR="000902A5" w:rsidRPr="000902A5">
        <w:t>backend</w:t>
      </w:r>
      <w:r w:rsidR="000902A5" w:rsidRPr="000902A5">
        <w:t xml:space="preserve"> erstellen</w:t>
      </w:r>
      <w:bookmarkEnd w:id="12"/>
    </w:p>
    <w:p w14:paraId="25B68797" w14:textId="4B7604CE" w:rsidR="000902A5" w:rsidRDefault="00C424AF" w:rsidP="000902A5">
      <w:r>
        <w:t>Hier sind die Issues, die Klassen zu erstellen und die Methoden für den Durchschnitt der Fächer und für den Gesamtdurchschnitt zu programmieren. Dies ist vom dritten bis zum fünften Tag zu erledigen.</w:t>
      </w:r>
    </w:p>
    <w:p w14:paraId="52B0E922" w14:textId="4009ABD0" w:rsidR="00CD3C4A" w:rsidRDefault="00CD3C4A" w:rsidP="00CD3C4A">
      <w:pPr>
        <w:pStyle w:val="Heading3"/>
      </w:pPr>
      <w:bookmarkStart w:id="13" w:name="_Toc221865030"/>
      <w:r>
        <w:t>Meilenstein 4:</w:t>
      </w:r>
      <w:r w:rsidRPr="00CD3C4A">
        <w:t xml:space="preserve"> </w:t>
      </w:r>
      <w:r w:rsidRPr="00CD3C4A">
        <w:t xml:space="preserve">Konsole und </w:t>
      </w:r>
      <w:r w:rsidRPr="00CD3C4A">
        <w:t>backend</w:t>
      </w:r>
      <w:r w:rsidRPr="00CD3C4A">
        <w:t xml:space="preserve"> verbinden</w:t>
      </w:r>
      <w:bookmarkEnd w:id="13"/>
    </w:p>
    <w:p w14:paraId="0454E215" w14:textId="67E61433" w:rsidR="00CD3C4A" w:rsidRDefault="00CD3C4A" w:rsidP="00CD3C4A">
      <w:r>
        <w:t>Hier ist das Ziel die Funktionen durch ein Konsolen-Menü aufzurufen und die Noten auch löschen kann. Dies ist vom fünfen bis zum sechsten Tag zu erledigen.</w:t>
      </w:r>
    </w:p>
    <w:p w14:paraId="5C92B4D0" w14:textId="5D89E0CA" w:rsidR="00CD3C4A" w:rsidRDefault="00CD3C4A" w:rsidP="00CD3C4A">
      <w:pPr>
        <w:pStyle w:val="Heading3"/>
      </w:pPr>
      <w:bookmarkStart w:id="14" w:name="_Toc221865031"/>
      <w:r>
        <w:t xml:space="preserve">Meilenstein 5: </w:t>
      </w:r>
      <w:r w:rsidRPr="00CD3C4A">
        <w:t>Tests, Dokumentation und Präsentation</w:t>
      </w:r>
      <w:bookmarkEnd w:id="14"/>
    </w:p>
    <w:p w14:paraId="650B0B03" w14:textId="58CB0342" w:rsidR="00CD3C4A" w:rsidRPr="00CD3C4A" w:rsidRDefault="00CD3C4A" w:rsidP="00CD3C4A">
      <w:r>
        <w:t xml:space="preserve">Bei diesem Meilenstein ist das Ziel letzte Test durchzuführen, Fehler zu beheben, die Dokumentation zu fertigzustellen und die Präsentation zu machen. Dies mache ich am Tag sieben und acht. </w:t>
      </w:r>
    </w:p>
    <w:p w14:paraId="61BC9FA0" w14:textId="743817D9" w:rsidR="004821BC" w:rsidRDefault="004821BC" w:rsidP="00176DDA">
      <w:pPr>
        <w:pStyle w:val="Heading2"/>
      </w:pPr>
      <w:bookmarkStart w:id="15" w:name="_Toc221865032"/>
      <w:r w:rsidRPr="00EF1478">
        <w:t>Umsetzung</w:t>
      </w:r>
      <w:bookmarkEnd w:id="15"/>
    </w:p>
    <w:p w14:paraId="0C6D93E4" w14:textId="77777777" w:rsidR="00794B54" w:rsidRDefault="00ED4F7A" w:rsidP="00176DDA">
      <w:r>
        <w:t>Die Umsetzung wurde mit der Programmiersprache Java gemacht.</w:t>
      </w:r>
      <w:r w:rsidR="00D55E68">
        <w:t xml:space="preserve"> Damit ich Java nicht lokal herunterladen muss habe ich die IDE IntelliJ heruntergeladen. Ein weiterer Grund war auch, dass IntelliJ für Java gemacht ist und viele Funktionen hat, die praktisch für </w:t>
      </w:r>
      <w:r w:rsidR="00D55E68">
        <w:lastRenderedPageBreak/>
        <w:t xml:space="preserve">Java sind. Nachdem ich die Programmierumgebung hatte, habe ich zuerst auf W3schools die Grundlagen erlernt. </w:t>
      </w:r>
    </w:p>
    <w:p w14:paraId="59201FCC" w14:textId="5FDB0553" w:rsidR="00AC1C43" w:rsidRDefault="00D55E68" w:rsidP="00176DDA">
      <w:r>
        <w:t xml:space="preserve">Danach habe ich mit dem Backend begonnen. Dazu habe ich die Klasse </w:t>
      </w:r>
      <w:r w:rsidR="00F13C77">
        <w:t xml:space="preserve">Main, Grade, Subject und School erstellt. Am ende habe ich die Klasse Grade aus Überfluss weggelassen. </w:t>
      </w:r>
      <w:r w:rsidR="00794B54">
        <w:t xml:space="preserve">Hier habe ich wirklich verstanden, wie die Klassen und Objekte, die man erstellet, fungieren und miteinander arbeiten. Dies hat mich beeindruckt, da ich zuvor noch nie auf so eine Art programmiert hatte. Mittlerweile konnte ich eine Schule erstellen, dann Fächer hinzufügen und zu den Fächern Noten eintragen. Nun </w:t>
      </w:r>
      <w:r w:rsidR="00AC1C43">
        <w:t>fehlt nur noch der Gesamtdurchschnitt, der Schule und der Durchschnitt pro Fach. Dies war relativ einfach</w:t>
      </w:r>
      <w:r w:rsidR="004773FF">
        <w:t xml:space="preserve">. </w:t>
      </w:r>
    </w:p>
    <w:p w14:paraId="70D8CCAA" w14:textId="4AF5E4F3" w:rsidR="00794B54" w:rsidRDefault="004773FF" w:rsidP="00176DDA">
      <w:r>
        <w:t>Als das Backend fertig war, konnte ich zur Konsolen-Bedienung weitergehen. Dazu habe ich die Java-Klasse Scanner benutzt, um den Input des Users in der Konsole zu speichern und weiterzuverwenden. Ich habe viel mit System.out.println() gearbeitet, um zum Beispiel das Menü anzuzeigen. Die Auswahl habe ich durch eingaben von Zahlen simpel gehalten.</w:t>
      </w:r>
    </w:p>
    <w:p w14:paraId="27C6362D" w14:textId="47A7D038" w:rsidR="004821BC" w:rsidRPr="00EF1478" w:rsidRDefault="004821BC" w:rsidP="004821BC">
      <w:pPr>
        <w:pStyle w:val="Heading2"/>
      </w:pPr>
      <w:bookmarkStart w:id="16" w:name="_Toc221865033"/>
      <w:r w:rsidRPr="00EF1478">
        <w:t>Testplan</w:t>
      </w:r>
      <w:bookmarkEnd w:id="16"/>
    </w:p>
    <w:p w14:paraId="1778E665" w14:textId="7319FFC9" w:rsidR="004821BC" w:rsidRDefault="004773FF" w:rsidP="004821BC">
      <w:r>
        <w:t>Die Funktion des Programmes werde ich manuell in der Konsole testen. Dabei werde ich folgende Test durchführen, um zu sehen, ob das Programm reibungslos funktioniert:</w:t>
      </w:r>
    </w:p>
    <w:p w14:paraId="3D1493AE" w14:textId="1AECC677" w:rsidR="004773FF" w:rsidRDefault="004773FF" w:rsidP="004773FF">
      <w:pPr>
        <w:pStyle w:val="ListParagraph"/>
        <w:numPr>
          <w:ilvl w:val="0"/>
          <w:numId w:val="13"/>
        </w:numPr>
      </w:pPr>
      <w:r>
        <w:t>Hinzufügen von Fächern</w:t>
      </w:r>
    </w:p>
    <w:p w14:paraId="639AB963" w14:textId="04BABF3C" w:rsidR="004773FF" w:rsidRDefault="004773FF" w:rsidP="004773FF">
      <w:pPr>
        <w:pStyle w:val="ListParagraph"/>
        <w:numPr>
          <w:ilvl w:val="0"/>
          <w:numId w:val="13"/>
        </w:numPr>
      </w:pPr>
      <w:r>
        <w:t>Hinzufügen von Noten zu Fächern</w:t>
      </w:r>
    </w:p>
    <w:p w14:paraId="52E59BE4" w14:textId="52B2BF32" w:rsidR="004773FF" w:rsidRDefault="004773FF" w:rsidP="004773FF">
      <w:pPr>
        <w:pStyle w:val="ListParagraph"/>
        <w:numPr>
          <w:ilvl w:val="0"/>
          <w:numId w:val="13"/>
        </w:numPr>
      </w:pPr>
      <w:r>
        <w:t>Überprüfen der Durchschnittberechnung pro Fach</w:t>
      </w:r>
    </w:p>
    <w:p w14:paraId="5DBC1CF2" w14:textId="6F9945C0" w:rsidR="004773FF" w:rsidRPr="00EF1478" w:rsidRDefault="004773FF" w:rsidP="004773FF">
      <w:pPr>
        <w:pStyle w:val="ListParagraph"/>
        <w:numPr>
          <w:ilvl w:val="0"/>
          <w:numId w:val="13"/>
        </w:numPr>
      </w:pPr>
      <w:r>
        <w:t xml:space="preserve">Überprüfen </w:t>
      </w:r>
      <w:r w:rsidR="00CD132D">
        <w:t>des Gesamtdurchschnitts der Schule</w:t>
      </w:r>
    </w:p>
    <w:p w14:paraId="7A191AE9" w14:textId="77777777" w:rsidR="004821BC" w:rsidRPr="00EF1478" w:rsidRDefault="004821BC" w:rsidP="004821BC">
      <w:pPr>
        <w:pStyle w:val="Heading2"/>
      </w:pPr>
      <w:bookmarkStart w:id="17" w:name="_Toc221865034"/>
      <w:r w:rsidRPr="00EF1478">
        <w:t>Probleme</w:t>
      </w:r>
      <w:bookmarkEnd w:id="17"/>
    </w:p>
    <w:p w14:paraId="10461D8D" w14:textId="26B7EC56" w:rsidR="004821BC" w:rsidRPr="00EF1478" w:rsidRDefault="00CD132D" w:rsidP="004821BC">
      <w:r>
        <w:t>Zu beginn hatte ich Schwierigkeiten, die objektorientierte Struktur zu verstehen. Insbesondere den Unterschied zwischen Objekten und einfachen Datentypen, wie Strings. Ausserdem traten Fehler auf, wenn ich falsche Datentypen verwendete, wie Strings statt Subject. Wenn ich auf Probleme gestossen bin, habe ich zuerst bei W3schools und danach im Internet nachgesehen, bevor ich mich an KI oder an den Coach richtete, was selten, bis gar nicht vorkam.</w:t>
      </w:r>
    </w:p>
    <w:p w14:paraId="302A502F" w14:textId="36218A6E" w:rsidR="004821BC" w:rsidRPr="00EF1478" w:rsidRDefault="004821BC" w:rsidP="004821BC">
      <w:pPr>
        <w:pStyle w:val="Heading2"/>
      </w:pPr>
      <w:bookmarkStart w:id="18" w:name="_Toc221865035"/>
      <w:r w:rsidRPr="00EF1478">
        <w:t>Tagesreflexionen</w:t>
      </w:r>
      <w:bookmarkEnd w:id="18"/>
    </w:p>
    <w:p w14:paraId="286B18B2" w14:textId="3507EE6F" w:rsidR="004821BC" w:rsidRPr="00EF1478" w:rsidRDefault="004821BC" w:rsidP="004821BC">
      <w:pPr>
        <w:pStyle w:val="Heading3"/>
      </w:pPr>
      <w:bookmarkStart w:id="19" w:name="_Toc221865036"/>
      <w:r w:rsidRPr="00EF1478">
        <w:t>1. Tag (02.02.2026)</w:t>
      </w:r>
      <w:bookmarkEnd w:id="19"/>
    </w:p>
    <w:p w14:paraId="660F9C32" w14:textId="4CAB46D8" w:rsidR="004821BC" w:rsidRPr="00EF1478" w:rsidRDefault="004821BC" w:rsidP="004821BC">
      <w:r w:rsidRPr="00EF1478">
        <w:t>Am ersten Tag konnte ich leider nicht mit dem Projekt beginnen, da es mir nicht gut ging.</w:t>
      </w:r>
    </w:p>
    <w:p w14:paraId="1A15F42C" w14:textId="3B1C01F5" w:rsidR="004821BC" w:rsidRPr="00EF1478" w:rsidRDefault="004821BC" w:rsidP="004821BC">
      <w:pPr>
        <w:pStyle w:val="Heading3"/>
      </w:pPr>
      <w:bookmarkStart w:id="20" w:name="_Toc221865037"/>
      <w:r w:rsidRPr="00EF1478">
        <w:lastRenderedPageBreak/>
        <w:t>2. Tag (03.0</w:t>
      </w:r>
      <w:r w:rsidR="00DD4001" w:rsidRPr="00EF1478">
        <w:t>2</w:t>
      </w:r>
      <w:r w:rsidRPr="00EF1478">
        <w:t>.2026)</w:t>
      </w:r>
      <w:bookmarkEnd w:id="20"/>
    </w:p>
    <w:p w14:paraId="15D3FABD" w14:textId="10857B5D" w:rsidR="00DD4001" w:rsidRPr="00EF1478" w:rsidRDefault="00DD4001" w:rsidP="009C5F74">
      <w:r w:rsidRPr="00EF1478">
        <w:t>Nun konnte ich endlich mit meinem Projekt beginnen. Die Projektidee hatte ich schnell, da ich mir zuvor schon Gedanken gemacht hatte. Die Issues haben mich jedoch viel Zeit gekostet, weil ich aus der Idee einen genauen Plan erstellen musste. Mithilfe des vorgefertigten KI-Promptes konnte ich diese dennoch sauber aufbauen. Insgesamt hat mich der Tag gut vorangebracht und ich konnte mir viele Issues setzen.</w:t>
      </w:r>
    </w:p>
    <w:p w14:paraId="147C79EA" w14:textId="14B7E08F" w:rsidR="00DD4001" w:rsidRPr="00EF1478" w:rsidRDefault="00DD4001" w:rsidP="00DD4001">
      <w:pPr>
        <w:pStyle w:val="Heading3"/>
      </w:pPr>
      <w:bookmarkStart w:id="21" w:name="_Toc221865038"/>
      <w:r w:rsidRPr="00EF1478">
        <w:t>3. Tag (04.02.2026)</w:t>
      </w:r>
      <w:bookmarkEnd w:id="21"/>
    </w:p>
    <w:p w14:paraId="7B8D3788" w14:textId="3A612D29" w:rsidR="00FC2152" w:rsidRPr="00EF1478" w:rsidRDefault="00FC2152" w:rsidP="00DD4001">
      <w:r w:rsidRPr="00EF1478">
        <w:t>Dies war der Tag, an dem ich die Projektbewilligung bestätigt bekam. Ich machte nämlich die Issues fertig und passte die Struktur des Projektes noch etwas an. Dies war ein Zeitpunkt der Freude, da ich das Projekt nun richtig beginnen konnte. Ich machte mir einen Zeitplan in GitHub-Projects und startete direkt mit dem ersten Issue, nämlich mir die Grundlagen von Java anzueignen</w:t>
      </w:r>
      <w:r w:rsidR="00295694" w:rsidRPr="00EF1478">
        <w:t>.</w:t>
      </w:r>
      <w:r w:rsidR="00295694" w:rsidRPr="00EF1478">
        <w:rPr>
          <w:rFonts w:ascii="Times New Roman" w:eastAsia="Times New Roman" w:hAnsi="Times New Roman" w:cs="Times New Roman"/>
          <w:kern w:val="0"/>
          <w:lang w:eastAsia="en-CH"/>
          <w14:ligatures w14:val="none"/>
        </w:rPr>
        <w:t xml:space="preserve"> </w:t>
      </w:r>
      <w:r w:rsidR="00295694" w:rsidRPr="00EF1478">
        <w:t>Um diese zu vertiefen, habe ich schon erste Zeilen des nächsten Issues geschrieben.</w:t>
      </w:r>
    </w:p>
    <w:p w14:paraId="445990D0" w14:textId="1DA268C6" w:rsidR="00FC2152" w:rsidRPr="00EF1478" w:rsidRDefault="00FC2152" w:rsidP="00FC2152">
      <w:pPr>
        <w:pStyle w:val="Heading3"/>
      </w:pPr>
      <w:bookmarkStart w:id="22" w:name="_Toc221865039"/>
      <w:r w:rsidRPr="00EF1478">
        <w:t>4. Tag (05.02.2026)</w:t>
      </w:r>
      <w:bookmarkEnd w:id="22"/>
    </w:p>
    <w:p w14:paraId="0B42C4D1" w14:textId="77777777" w:rsidR="00EF2206" w:rsidRPr="00EF1478" w:rsidRDefault="00EF2206" w:rsidP="00EF1478">
      <w:r w:rsidRPr="00EF1478">
        <w:t>Da ich die Grundlagen verstehe, konnte ich endlich den Code für die Notenübersicht schreiben. Gestern habe ich die Klasse für die Noten erstellt, bin aber nicht sicher, ob ich sie in Zukunft brauchen werde. Danach habe ich begonnen, den schwierigen Teil zu programmieren, nämlich die Klassen für die Schule und die Fächer. Ich habe immer wieder bei W3Schools nachschauen müssen, wie die richtige Syntax von verschiedenen Elementen ist, habe die Hauptprinzipien allerdings verstanden.</w:t>
      </w:r>
    </w:p>
    <w:p w14:paraId="5DFD1CA7" w14:textId="2669B34E" w:rsidR="00EF2206" w:rsidRPr="00EF1478" w:rsidRDefault="00EF2206" w:rsidP="00EF2206">
      <w:pPr>
        <w:pStyle w:val="Heading3"/>
      </w:pPr>
      <w:bookmarkStart w:id="23" w:name="_Toc221865040"/>
      <w:r w:rsidRPr="00EF1478">
        <w:t>5. Tag (05.02.2026)</w:t>
      </w:r>
      <w:bookmarkEnd w:id="23"/>
    </w:p>
    <w:p w14:paraId="5093A781" w14:textId="557993AC" w:rsidR="0038679D" w:rsidRDefault="0038679D" w:rsidP="00EF1478">
      <w:r w:rsidRPr="00EF1478">
        <w:t>Heute habe ich es geschafft, die Klassen und Methoden fertigzubringen. Ich kann nun Schulen, Fächer und Noten erstellen und einander zuteilen. Ausserdem kann ich mit Methoden die Durchschnitte berechnen. Als Nächstes muss ich diese Prozesse in der Konsole ausführen können, da ich im Moment noch alles ins Main.java schreiben muss. Heute habe ich ausserdem begonnen, grosse Fortschritte in der Dokumentation zu machen. Im Moment bin ich sehr zufrieden, wie ich vorankomme.</w:t>
      </w:r>
    </w:p>
    <w:p w14:paraId="41F3D05A" w14:textId="4B4872F8" w:rsidR="00C77351" w:rsidRDefault="00C77351" w:rsidP="00C77351">
      <w:pPr>
        <w:pStyle w:val="Heading3"/>
        <w:rPr>
          <w:rFonts w:eastAsiaTheme="minorHAnsi"/>
        </w:rPr>
      </w:pPr>
      <w:bookmarkStart w:id="24" w:name="_Toc221865041"/>
      <w:r>
        <w:rPr>
          <w:rFonts w:eastAsiaTheme="minorHAnsi"/>
        </w:rPr>
        <w:t>6. Tag (12.02.2026)</w:t>
      </w:r>
      <w:bookmarkEnd w:id="24"/>
    </w:p>
    <w:p w14:paraId="10128D67" w14:textId="24B5003F" w:rsidR="00C77351" w:rsidRDefault="003043BB" w:rsidP="00C77351">
      <w:r>
        <w:t xml:space="preserve">An diesem Tag wurde das Projekt praktisch anwendbar, da man durch die Konsole nun Fächer erstellen und Noten hinzufügen kann. </w:t>
      </w:r>
      <w:r w:rsidR="000D6FCC">
        <w:t>Dafür habe ich die Java-Klasse Scanner benutzt, die ich in zuvor bei w3schools gelernt hatte. Dadurch kam ich ohne grosse Schwierigkeiten ans Ende des Meilensteins und hatte ein funktionierendes Konsolen-Programm.</w:t>
      </w:r>
    </w:p>
    <w:p w14:paraId="3215ED5E" w14:textId="5E8859FA" w:rsidR="000D6FCC" w:rsidRDefault="000D6FCC" w:rsidP="000D6FCC">
      <w:pPr>
        <w:pStyle w:val="Heading3"/>
      </w:pPr>
      <w:bookmarkStart w:id="25" w:name="_Toc221865042"/>
      <w:r>
        <w:lastRenderedPageBreak/>
        <w:t>7.Tag (13.02.2026)</w:t>
      </w:r>
      <w:bookmarkEnd w:id="25"/>
    </w:p>
    <w:p w14:paraId="3ED94D04" w14:textId="77777777" w:rsidR="000D6FCC" w:rsidRDefault="000D6FCC" w:rsidP="00C77351"/>
    <w:p w14:paraId="51314EEC" w14:textId="5C95AE3A" w:rsidR="0093279B" w:rsidRDefault="0093279B" w:rsidP="0093279B">
      <w:pPr>
        <w:pStyle w:val="Heading3"/>
      </w:pPr>
      <w:bookmarkStart w:id="26" w:name="_Toc221865043"/>
      <w:r>
        <w:t>8. Tag (16.02.2026)</w:t>
      </w:r>
      <w:bookmarkEnd w:id="26"/>
    </w:p>
    <w:p w14:paraId="75D28E7D" w14:textId="77777777" w:rsidR="0093279B" w:rsidRPr="0093279B" w:rsidRDefault="0093279B" w:rsidP="0093279B"/>
    <w:p w14:paraId="6252F882" w14:textId="72D42B72" w:rsidR="004821BC" w:rsidRPr="00EF1478" w:rsidRDefault="004821BC" w:rsidP="00FC2152">
      <w:pPr>
        <w:pStyle w:val="Heading2"/>
        <w:tabs>
          <w:tab w:val="left" w:pos="6728"/>
        </w:tabs>
      </w:pPr>
      <w:bookmarkStart w:id="27" w:name="_Toc221865044"/>
      <w:r w:rsidRPr="00EF1478">
        <w:t>Fazit</w:t>
      </w:r>
      <w:bookmarkEnd w:id="27"/>
    </w:p>
    <w:p w14:paraId="062026BC" w14:textId="77777777" w:rsidR="004821BC" w:rsidRPr="00EF1478" w:rsidRDefault="004821BC" w:rsidP="004821BC"/>
    <w:p w14:paraId="24148079" w14:textId="77777777" w:rsidR="004821BC" w:rsidRPr="00EF1478" w:rsidRDefault="004821BC" w:rsidP="004821BC">
      <w:pPr>
        <w:pStyle w:val="Heading2"/>
      </w:pPr>
      <w:bookmarkStart w:id="28" w:name="_Toc221865045"/>
      <w:r w:rsidRPr="00EF1478">
        <w:t>Vollständiges Quellenverzeichnis</w:t>
      </w:r>
      <w:bookmarkEnd w:id="28"/>
    </w:p>
    <w:p w14:paraId="50E1A7C7" w14:textId="77777777" w:rsidR="00295694" w:rsidRPr="00EF1478" w:rsidRDefault="00295694" w:rsidP="00295694">
      <w:hyperlink r:id="rId9" w:history="1">
        <w:r w:rsidRPr="00EF1478">
          <w:rPr>
            <w:rStyle w:val="Hyperlink"/>
          </w:rPr>
          <w:t>https://www.w3schools.com/java/</w:t>
        </w:r>
      </w:hyperlink>
    </w:p>
    <w:p w14:paraId="7BEE60DF" w14:textId="77777777" w:rsidR="00295694" w:rsidRDefault="00295694" w:rsidP="00295694">
      <w:hyperlink r:id="rId10" w:history="1">
        <w:r w:rsidRPr="00EF1478">
          <w:rPr>
            <w:rStyle w:val="Hyperlink"/>
          </w:rPr>
          <w:t>https://www.geeksforgeeks.org/java/java/</w:t>
        </w:r>
      </w:hyperlink>
    </w:p>
    <w:p w14:paraId="51562354" w14:textId="7096330A" w:rsidR="001706A0" w:rsidRPr="00EF1478" w:rsidRDefault="001706A0" w:rsidP="00295694">
      <w:hyperlink r:id="rId11" w:history="1">
        <w:r w:rsidRPr="005E17B0">
          <w:rPr>
            <w:rStyle w:val="Hyperlink"/>
          </w:rPr>
          <w:t>https://www.geeksforgeeks.org/java/ways-to-read-input-from-console-in-java/</w:t>
        </w:r>
      </w:hyperlink>
    </w:p>
    <w:p w14:paraId="714C40DF" w14:textId="0079942B" w:rsidR="004821BC" w:rsidRDefault="00295694" w:rsidP="004821BC">
      <w:hyperlink r:id="rId12" w:history="1">
        <w:r w:rsidRPr="00EF1478">
          <w:rPr>
            <w:rStyle w:val="Hyperlink"/>
          </w:rPr>
          <w:t>https://www.geeksforgeeks.org/java/java-util-package-java/</w:t>
        </w:r>
      </w:hyperlink>
    </w:p>
    <w:p w14:paraId="32511F25" w14:textId="40007475" w:rsidR="001D42FC" w:rsidRDefault="001D42FC" w:rsidP="004821BC">
      <w:hyperlink r:id="rId13" w:history="1">
        <w:r w:rsidRPr="005E17B0">
          <w:rPr>
            <w:rStyle w:val="Hyperlink"/>
          </w:rPr>
          <w:t>https://docs.oracle.com/en/java/</w:t>
        </w:r>
      </w:hyperlink>
    </w:p>
    <w:p w14:paraId="7827A78D" w14:textId="2453B978" w:rsidR="008D5F65" w:rsidRPr="00EF1478" w:rsidRDefault="008D5F65" w:rsidP="004821BC">
      <w:hyperlink r:id="rId14" w:history="1">
        <w:r w:rsidRPr="005E17B0">
          <w:rPr>
            <w:rStyle w:val="Hyperlink"/>
          </w:rPr>
          <w:t>https://chatgpt.com/</w:t>
        </w:r>
      </w:hyperlink>
    </w:p>
    <w:p w14:paraId="1A55F0A0" w14:textId="12F93D83" w:rsidR="00416A55" w:rsidRPr="00EF1478" w:rsidRDefault="004821BC" w:rsidP="00295694">
      <w:pPr>
        <w:pStyle w:val="Heading2"/>
      </w:pPr>
      <w:bookmarkStart w:id="29" w:name="_Toc221865046"/>
      <w:r w:rsidRPr="00EF1478">
        <w:t>Anhang</w:t>
      </w:r>
      <w:bookmarkEnd w:id="29"/>
    </w:p>
    <w:p w14:paraId="328F3D34" w14:textId="4DA3951F" w:rsidR="00D76AF8" w:rsidRPr="00D76AF8" w:rsidRDefault="00D76AF8" w:rsidP="00AD5E99"/>
    <w:sectPr w:rsidR="00D76AF8" w:rsidRPr="00D76AF8" w:rsidSect="006B5D12">
      <w:headerReference w:type="default" r:id="rId15"/>
      <w:footerReference w:type="defaul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355A7" w14:textId="77777777" w:rsidR="00FC7B38" w:rsidRPr="00EF1478" w:rsidRDefault="00FC7B38" w:rsidP="0082230D">
      <w:pPr>
        <w:spacing w:after="0" w:line="240" w:lineRule="auto"/>
      </w:pPr>
      <w:r w:rsidRPr="00EF1478">
        <w:separator/>
      </w:r>
    </w:p>
  </w:endnote>
  <w:endnote w:type="continuationSeparator" w:id="0">
    <w:p w14:paraId="6A75593B" w14:textId="77777777" w:rsidR="00FC7B38" w:rsidRPr="00EF1478" w:rsidRDefault="00FC7B38" w:rsidP="0082230D">
      <w:pPr>
        <w:spacing w:after="0" w:line="240" w:lineRule="auto"/>
      </w:pPr>
      <w:r w:rsidRPr="00EF14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E504" w14:textId="2FB9FDDA" w:rsidR="00EF1BFF" w:rsidRPr="00EF1478" w:rsidRDefault="008F67F5">
    <w:pPr>
      <w:pStyle w:val="Footer"/>
    </w:pPr>
    <w:r w:rsidRPr="00EF1478">
      <w:t>Rico Krenn</w:t>
    </w:r>
    <w:r w:rsidRPr="00EF1478">
      <w:tab/>
    </w:r>
    <w:r w:rsidRPr="00EF1478">
      <w:tab/>
    </w:r>
    <w:r w:rsidRPr="00EF1478">
      <w:fldChar w:fldCharType="begin"/>
    </w:r>
    <w:r w:rsidRPr="00EF1478">
      <w:instrText xml:space="preserve"> PAGE   \* MERGEFORMAT </w:instrText>
    </w:r>
    <w:r w:rsidRPr="00EF1478">
      <w:fldChar w:fldCharType="separate"/>
    </w:r>
    <w:r w:rsidRPr="00EF1478">
      <w:t>1</w:t>
    </w:r>
    <w:r w:rsidRPr="00EF147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F076" w14:textId="6F091D40" w:rsidR="008F67F5" w:rsidRPr="00EF1478" w:rsidRDefault="008F67F5" w:rsidP="008F67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DC80" w14:textId="77777777" w:rsidR="00FC7B38" w:rsidRPr="00EF1478" w:rsidRDefault="00FC7B38" w:rsidP="0082230D">
      <w:pPr>
        <w:spacing w:after="0" w:line="240" w:lineRule="auto"/>
      </w:pPr>
      <w:r w:rsidRPr="00EF1478">
        <w:separator/>
      </w:r>
    </w:p>
  </w:footnote>
  <w:footnote w:type="continuationSeparator" w:id="0">
    <w:p w14:paraId="536CC19B" w14:textId="77777777" w:rsidR="00FC7B38" w:rsidRPr="00EF1478" w:rsidRDefault="00FC7B38" w:rsidP="0082230D">
      <w:pPr>
        <w:spacing w:after="0" w:line="240" w:lineRule="auto"/>
      </w:pPr>
      <w:r w:rsidRPr="00EF14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4AAA" w14:textId="339EED25" w:rsidR="00EF1BFF" w:rsidRPr="00EF1478" w:rsidRDefault="008F67F5">
    <w:pPr>
      <w:pStyle w:val="Header"/>
    </w:pPr>
    <w:r w:rsidRPr="00EF1478">
      <w:t>Sportferien-Projekt</w:t>
    </w:r>
    <w:r w:rsidRPr="00EF1478">
      <w:tab/>
    </w:r>
    <w:r w:rsidRPr="00EF1478">
      <w:tab/>
      <w:t>03.02.2026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20A6"/>
    <w:multiLevelType w:val="hybridMultilevel"/>
    <w:tmpl w:val="A268F19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7037F93"/>
    <w:multiLevelType w:val="hybridMultilevel"/>
    <w:tmpl w:val="19D67EE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FA36C4D"/>
    <w:multiLevelType w:val="hybridMultilevel"/>
    <w:tmpl w:val="41745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A2F058B"/>
    <w:multiLevelType w:val="hybridMultilevel"/>
    <w:tmpl w:val="C3D0A3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B851BEA"/>
    <w:multiLevelType w:val="multilevel"/>
    <w:tmpl w:val="15B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4F79BE"/>
    <w:multiLevelType w:val="hybridMultilevel"/>
    <w:tmpl w:val="46B60C9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4F775F8C"/>
    <w:multiLevelType w:val="hybridMultilevel"/>
    <w:tmpl w:val="66148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D16F5F"/>
    <w:multiLevelType w:val="hybridMultilevel"/>
    <w:tmpl w:val="C9FC81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8450C90"/>
    <w:multiLevelType w:val="hybridMultilevel"/>
    <w:tmpl w:val="B7A4899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5A5A0198"/>
    <w:multiLevelType w:val="hybridMultilevel"/>
    <w:tmpl w:val="8E6C31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4641FB7"/>
    <w:multiLevelType w:val="hybridMultilevel"/>
    <w:tmpl w:val="89924A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B640D0"/>
    <w:multiLevelType w:val="multilevel"/>
    <w:tmpl w:val="80A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5E7C91"/>
    <w:multiLevelType w:val="hybridMultilevel"/>
    <w:tmpl w:val="89924A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60330372">
    <w:abstractNumId w:val="6"/>
  </w:num>
  <w:num w:numId="2" w16cid:durableId="640312849">
    <w:abstractNumId w:val="8"/>
  </w:num>
  <w:num w:numId="3" w16cid:durableId="2032609894">
    <w:abstractNumId w:val="0"/>
  </w:num>
  <w:num w:numId="4" w16cid:durableId="851725617">
    <w:abstractNumId w:val="1"/>
  </w:num>
  <w:num w:numId="5" w16cid:durableId="1442065694">
    <w:abstractNumId w:val="5"/>
  </w:num>
  <w:num w:numId="6" w16cid:durableId="209266155">
    <w:abstractNumId w:val="7"/>
  </w:num>
  <w:num w:numId="7" w16cid:durableId="2072389254">
    <w:abstractNumId w:val="11"/>
  </w:num>
  <w:num w:numId="8" w16cid:durableId="710306405">
    <w:abstractNumId w:val="4"/>
  </w:num>
  <w:num w:numId="9" w16cid:durableId="343634872">
    <w:abstractNumId w:val="2"/>
  </w:num>
  <w:num w:numId="10" w16cid:durableId="760292699">
    <w:abstractNumId w:val="9"/>
  </w:num>
  <w:num w:numId="11" w16cid:durableId="1799910108">
    <w:abstractNumId w:val="3"/>
  </w:num>
  <w:num w:numId="12" w16cid:durableId="1012881636">
    <w:abstractNumId w:val="12"/>
  </w:num>
  <w:num w:numId="13" w16cid:durableId="17183848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40"/>
    <w:rsid w:val="000118EB"/>
    <w:rsid w:val="00011BE4"/>
    <w:rsid w:val="000566BA"/>
    <w:rsid w:val="00070FCA"/>
    <w:rsid w:val="00074DA2"/>
    <w:rsid w:val="00086618"/>
    <w:rsid w:val="000902A5"/>
    <w:rsid w:val="000A2407"/>
    <w:rsid w:val="000A4116"/>
    <w:rsid w:val="000D63F2"/>
    <w:rsid w:val="000D6FCC"/>
    <w:rsid w:val="00100D36"/>
    <w:rsid w:val="001109E9"/>
    <w:rsid w:val="001474D5"/>
    <w:rsid w:val="001706A0"/>
    <w:rsid w:val="00176DDA"/>
    <w:rsid w:val="00184FB6"/>
    <w:rsid w:val="00191AB4"/>
    <w:rsid w:val="00197BDA"/>
    <w:rsid w:val="001D42FC"/>
    <w:rsid w:val="001F4BA1"/>
    <w:rsid w:val="00295694"/>
    <w:rsid w:val="002A3629"/>
    <w:rsid w:val="003043BB"/>
    <w:rsid w:val="00317577"/>
    <w:rsid w:val="00331155"/>
    <w:rsid w:val="00366193"/>
    <w:rsid w:val="0038679D"/>
    <w:rsid w:val="00397CCF"/>
    <w:rsid w:val="003B3C7B"/>
    <w:rsid w:val="003F222F"/>
    <w:rsid w:val="00416A55"/>
    <w:rsid w:val="004425B0"/>
    <w:rsid w:val="004716F7"/>
    <w:rsid w:val="004773FF"/>
    <w:rsid w:val="004821BC"/>
    <w:rsid w:val="004D09D5"/>
    <w:rsid w:val="004D2AA4"/>
    <w:rsid w:val="00532B10"/>
    <w:rsid w:val="00533A3A"/>
    <w:rsid w:val="00550CD8"/>
    <w:rsid w:val="00583A99"/>
    <w:rsid w:val="005A2983"/>
    <w:rsid w:val="005B06EB"/>
    <w:rsid w:val="005C4EDF"/>
    <w:rsid w:val="005D5C7A"/>
    <w:rsid w:val="005E06BC"/>
    <w:rsid w:val="005F4695"/>
    <w:rsid w:val="006051E3"/>
    <w:rsid w:val="00621BFC"/>
    <w:rsid w:val="00623B06"/>
    <w:rsid w:val="0063731A"/>
    <w:rsid w:val="006601C5"/>
    <w:rsid w:val="00680769"/>
    <w:rsid w:val="00682FA2"/>
    <w:rsid w:val="00692910"/>
    <w:rsid w:val="006B5D12"/>
    <w:rsid w:val="00743F65"/>
    <w:rsid w:val="00794B54"/>
    <w:rsid w:val="007E3AC7"/>
    <w:rsid w:val="00820273"/>
    <w:rsid w:val="0082230D"/>
    <w:rsid w:val="00854AB0"/>
    <w:rsid w:val="00874BB2"/>
    <w:rsid w:val="008D58FB"/>
    <w:rsid w:val="008D5F65"/>
    <w:rsid w:val="008F67F5"/>
    <w:rsid w:val="0090716A"/>
    <w:rsid w:val="0092543F"/>
    <w:rsid w:val="0093279B"/>
    <w:rsid w:val="009571AD"/>
    <w:rsid w:val="009724B4"/>
    <w:rsid w:val="00986D05"/>
    <w:rsid w:val="009A71F2"/>
    <w:rsid w:val="009B7BB2"/>
    <w:rsid w:val="009C54CF"/>
    <w:rsid w:val="009C5F74"/>
    <w:rsid w:val="009E17E4"/>
    <w:rsid w:val="00A157BB"/>
    <w:rsid w:val="00A2113A"/>
    <w:rsid w:val="00A41DCB"/>
    <w:rsid w:val="00A47787"/>
    <w:rsid w:val="00A72A54"/>
    <w:rsid w:val="00AC1C43"/>
    <w:rsid w:val="00AC5D34"/>
    <w:rsid w:val="00AD5E99"/>
    <w:rsid w:val="00AF1710"/>
    <w:rsid w:val="00B67ABD"/>
    <w:rsid w:val="00B76281"/>
    <w:rsid w:val="00B774C3"/>
    <w:rsid w:val="00BA6059"/>
    <w:rsid w:val="00BA620A"/>
    <w:rsid w:val="00C01940"/>
    <w:rsid w:val="00C424AF"/>
    <w:rsid w:val="00C54FDE"/>
    <w:rsid w:val="00C6008F"/>
    <w:rsid w:val="00C77351"/>
    <w:rsid w:val="00C8464D"/>
    <w:rsid w:val="00CB0B13"/>
    <w:rsid w:val="00CB7314"/>
    <w:rsid w:val="00CD132D"/>
    <w:rsid w:val="00CD3C4A"/>
    <w:rsid w:val="00CF265F"/>
    <w:rsid w:val="00D01FE8"/>
    <w:rsid w:val="00D05B15"/>
    <w:rsid w:val="00D238CD"/>
    <w:rsid w:val="00D55E68"/>
    <w:rsid w:val="00D76AF8"/>
    <w:rsid w:val="00D81C5E"/>
    <w:rsid w:val="00DA3D3F"/>
    <w:rsid w:val="00DB71CC"/>
    <w:rsid w:val="00DD4001"/>
    <w:rsid w:val="00DF2690"/>
    <w:rsid w:val="00E171BD"/>
    <w:rsid w:val="00E279DA"/>
    <w:rsid w:val="00E60CB7"/>
    <w:rsid w:val="00E91739"/>
    <w:rsid w:val="00E953E7"/>
    <w:rsid w:val="00ED4F7A"/>
    <w:rsid w:val="00EF0BCD"/>
    <w:rsid w:val="00EF1478"/>
    <w:rsid w:val="00EF1BFF"/>
    <w:rsid w:val="00EF2206"/>
    <w:rsid w:val="00F1360D"/>
    <w:rsid w:val="00F13C77"/>
    <w:rsid w:val="00F22164"/>
    <w:rsid w:val="00F56D5B"/>
    <w:rsid w:val="00F83645"/>
    <w:rsid w:val="00F94F8D"/>
    <w:rsid w:val="00F9747E"/>
    <w:rsid w:val="00FB4DD3"/>
    <w:rsid w:val="00FC2152"/>
    <w:rsid w:val="00FC7B38"/>
    <w:rsid w:val="00FF21B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CCCB1"/>
  <w15:chartTrackingRefBased/>
  <w15:docId w15:val="{A98492C1-F5DB-436D-857F-3A4F5502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E91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001"/>
    <w:pPr>
      <w:keepNext/>
      <w:keepLines/>
      <w:spacing w:before="320" w:after="4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001"/>
    <w:rPr>
      <w:rFonts w:eastAsiaTheme="majorEastAsia" w:cstheme="majorBidi"/>
      <w:color w:val="0F4761" w:themeColor="accent1" w:themeShade="BF"/>
      <w:sz w:val="28"/>
      <w:szCs w:val="28"/>
      <w:lang w:val="de-CH"/>
    </w:rPr>
  </w:style>
  <w:style w:type="character" w:customStyle="1" w:styleId="Heading4Char">
    <w:name w:val="Heading 4 Char"/>
    <w:basedOn w:val="DefaultParagraphFont"/>
    <w:link w:val="Heading4"/>
    <w:uiPriority w:val="9"/>
    <w:semiHidden/>
    <w:rsid w:val="00E91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739"/>
    <w:rPr>
      <w:rFonts w:eastAsiaTheme="majorEastAsia" w:cstheme="majorBidi"/>
      <w:color w:val="272727" w:themeColor="text1" w:themeTint="D8"/>
    </w:rPr>
  </w:style>
  <w:style w:type="paragraph" w:styleId="Title">
    <w:name w:val="Title"/>
    <w:basedOn w:val="Normal"/>
    <w:next w:val="Normal"/>
    <w:link w:val="TitleChar"/>
    <w:uiPriority w:val="10"/>
    <w:qFormat/>
    <w:rsid w:val="00E91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739"/>
    <w:pPr>
      <w:spacing w:before="160"/>
      <w:jc w:val="center"/>
    </w:pPr>
    <w:rPr>
      <w:i/>
      <w:iCs/>
      <w:color w:val="404040" w:themeColor="text1" w:themeTint="BF"/>
    </w:rPr>
  </w:style>
  <w:style w:type="character" w:customStyle="1" w:styleId="QuoteChar">
    <w:name w:val="Quote Char"/>
    <w:basedOn w:val="DefaultParagraphFont"/>
    <w:link w:val="Quote"/>
    <w:uiPriority w:val="29"/>
    <w:rsid w:val="00E91739"/>
    <w:rPr>
      <w:i/>
      <w:iCs/>
      <w:color w:val="404040" w:themeColor="text1" w:themeTint="BF"/>
    </w:rPr>
  </w:style>
  <w:style w:type="paragraph" w:styleId="ListParagraph">
    <w:name w:val="List Paragraph"/>
    <w:basedOn w:val="Normal"/>
    <w:uiPriority w:val="34"/>
    <w:qFormat/>
    <w:rsid w:val="00E91739"/>
    <w:pPr>
      <w:ind w:left="720"/>
      <w:contextualSpacing/>
    </w:pPr>
  </w:style>
  <w:style w:type="character" w:styleId="IntenseEmphasis">
    <w:name w:val="Intense Emphasis"/>
    <w:basedOn w:val="DefaultParagraphFont"/>
    <w:uiPriority w:val="21"/>
    <w:qFormat/>
    <w:rsid w:val="00E91739"/>
    <w:rPr>
      <w:i/>
      <w:iCs/>
      <w:color w:val="0F4761" w:themeColor="accent1" w:themeShade="BF"/>
    </w:rPr>
  </w:style>
  <w:style w:type="paragraph" w:styleId="IntenseQuote">
    <w:name w:val="Intense Quote"/>
    <w:basedOn w:val="Normal"/>
    <w:next w:val="Normal"/>
    <w:link w:val="IntenseQuoteChar"/>
    <w:uiPriority w:val="30"/>
    <w:qFormat/>
    <w:rsid w:val="00E91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739"/>
    <w:rPr>
      <w:i/>
      <w:iCs/>
      <w:color w:val="0F4761" w:themeColor="accent1" w:themeShade="BF"/>
    </w:rPr>
  </w:style>
  <w:style w:type="character" w:styleId="IntenseReference">
    <w:name w:val="Intense Reference"/>
    <w:basedOn w:val="DefaultParagraphFont"/>
    <w:uiPriority w:val="32"/>
    <w:qFormat/>
    <w:rsid w:val="00E91739"/>
    <w:rPr>
      <w:b/>
      <w:bCs/>
      <w:smallCaps/>
      <w:color w:val="0F4761" w:themeColor="accent1" w:themeShade="BF"/>
      <w:spacing w:val="5"/>
    </w:rPr>
  </w:style>
  <w:style w:type="paragraph" w:styleId="TOCHeading">
    <w:name w:val="TOC Heading"/>
    <w:basedOn w:val="Heading1"/>
    <w:next w:val="Normal"/>
    <w:uiPriority w:val="39"/>
    <w:unhideWhenUsed/>
    <w:qFormat/>
    <w:rsid w:val="00986D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1360D"/>
    <w:pPr>
      <w:spacing w:after="100"/>
    </w:pPr>
  </w:style>
  <w:style w:type="paragraph" w:styleId="TOC2">
    <w:name w:val="toc 2"/>
    <w:basedOn w:val="Normal"/>
    <w:next w:val="Normal"/>
    <w:autoRedefine/>
    <w:uiPriority w:val="39"/>
    <w:unhideWhenUsed/>
    <w:rsid w:val="00F1360D"/>
    <w:pPr>
      <w:spacing w:after="100"/>
      <w:ind w:left="240"/>
    </w:pPr>
  </w:style>
  <w:style w:type="character" w:styleId="Hyperlink">
    <w:name w:val="Hyperlink"/>
    <w:basedOn w:val="DefaultParagraphFont"/>
    <w:uiPriority w:val="99"/>
    <w:unhideWhenUsed/>
    <w:rsid w:val="00F1360D"/>
    <w:rPr>
      <w:color w:val="467886" w:themeColor="hyperlink"/>
      <w:u w:val="single"/>
    </w:rPr>
  </w:style>
  <w:style w:type="paragraph" w:styleId="Caption">
    <w:name w:val="caption"/>
    <w:basedOn w:val="Normal"/>
    <w:next w:val="Normal"/>
    <w:uiPriority w:val="35"/>
    <w:unhideWhenUsed/>
    <w:qFormat/>
    <w:rsid w:val="00621BFC"/>
    <w:pPr>
      <w:spacing w:after="200" w:line="240" w:lineRule="auto"/>
    </w:pPr>
    <w:rPr>
      <w:i/>
      <w:iCs/>
      <w:color w:val="0E2841" w:themeColor="text2"/>
      <w:sz w:val="18"/>
      <w:szCs w:val="18"/>
    </w:rPr>
  </w:style>
  <w:style w:type="paragraph" w:styleId="NoSpacing">
    <w:name w:val="No Spacing"/>
    <w:link w:val="NoSpacingChar"/>
    <w:uiPriority w:val="1"/>
    <w:qFormat/>
    <w:rsid w:val="006B5D1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B5D12"/>
    <w:rPr>
      <w:rFonts w:eastAsiaTheme="minorEastAsia"/>
      <w:kern w:val="0"/>
      <w:sz w:val="22"/>
      <w:szCs w:val="22"/>
      <w:lang w:val="en-US"/>
      <w14:ligatures w14:val="none"/>
    </w:rPr>
  </w:style>
  <w:style w:type="paragraph" w:styleId="Header">
    <w:name w:val="header"/>
    <w:basedOn w:val="Normal"/>
    <w:link w:val="HeaderChar"/>
    <w:uiPriority w:val="99"/>
    <w:unhideWhenUsed/>
    <w:rsid w:val="008223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30D"/>
  </w:style>
  <w:style w:type="paragraph" w:styleId="Footer">
    <w:name w:val="footer"/>
    <w:basedOn w:val="Normal"/>
    <w:link w:val="FooterChar"/>
    <w:uiPriority w:val="99"/>
    <w:unhideWhenUsed/>
    <w:rsid w:val="008223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30D"/>
  </w:style>
  <w:style w:type="table" w:styleId="TableGrid">
    <w:name w:val="Table Grid"/>
    <w:basedOn w:val="TableNormal"/>
    <w:uiPriority w:val="39"/>
    <w:rsid w:val="00E60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4DA2"/>
    <w:rPr>
      <w:color w:val="605E5C"/>
      <w:shd w:val="clear" w:color="auto" w:fill="E1DFDD"/>
    </w:rPr>
  </w:style>
  <w:style w:type="character" w:styleId="FollowedHyperlink">
    <w:name w:val="FollowedHyperlink"/>
    <w:basedOn w:val="DefaultParagraphFont"/>
    <w:uiPriority w:val="99"/>
    <w:semiHidden/>
    <w:unhideWhenUsed/>
    <w:rsid w:val="00074DA2"/>
    <w:rPr>
      <w:color w:val="96607D" w:themeColor="followedHyperlink"/>
      <w:u w:val="single"/>
    </w:rPr>
  </w:style>
  <w:style w:type="paragraph" w:styleId="NormalWeb">
    <w:name w:val="Normal (Web)"/>
    <w:basedOn w:val="Normal"/>
    <w:uiPriority w:val="99"/>
    <w:semiHidden/>
    <w:unhideWhenUsed/>
    <w:rsid w:val="00295694"/>
    <w:rPr>
      <w:rFonts w:ascii="Times New Roman" w:hAnsi="Times New Roman" w:cs="Times New Roman"/>
    </w:rPr>
  </w:style>
  <w:style w:type="paragraph" w:styleId="TOC3">
    <w:name w:val="toc 3"/>
    <w:basedOn w:val="Normal"/>
    <w:next w:val="Normal"/>
    <w:autoRedefine/>
    <w:uiPriority w:val="39"/>
    <w:unhideWhenUsed/>
    <w:rsid w:val="009C5F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oracle.com/en/java/"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geeksforgeeks.org/java/java-util-package-jav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eksforgeeks.org/java/ways-to-read-input-from-console-in-java/"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geeksforgeeks.org/java/java/"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w3schools.com/java/" TargetMode="External"/><Relationship Id="rId14" Type="http://schemas.openxmlformats.org/officeDocument/2006/relationships/hyperlink" Target="https://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ok\OneDrive\Dokumente\Custom%20Office%20Templates\Dokumentationsvorlage_ZLI_27.08.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27.August,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64A644-5714-4939-882A-0178BBEA3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Dokumentationsvorlage_ZLI_27.08.2025.dotx</Template>
  <TotalTime>0</TotalTime>
  <Pages>9</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Sportferien-projekt</vt:lpstr>
    </vt:vector>
  </TitlesOfParts>
  <Company>Rico Krenn</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Sportferien-projekt</dc:title>
  <dc:subject>Notenübersicht</dc:subject>
  <dc:creator>Rico Krenn</dc:creator>
  <cp:keywords/>
  <dc:description/>
  <cp:lastModifiedBy>Rico Orlando Krenn</cp:lastModifiedBy>
  <cp:revision>29</cp:revision>
  <cp:lastPrinted>2026-02-13T07:38:00Z</cp:lastPrinted>
  <dcterms:created xsi:type="dcterms:W3CDTF">2026-02-03T15:34:00Z</dcterms:created>
  <dcterms:modified xsi:type="dcterms:W3CDTF">2026-02-13T08:41:00Z</dcterms:modified>
  <cp:category>Bank Vontobel AG</cp:category>
</cp:coreProperties>
</file>